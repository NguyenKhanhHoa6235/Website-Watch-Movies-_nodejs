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CE8C43" w14:textId="77777777" w:rsidR="00CA05CB" w:rsidRPr="00A57FEC" w:rsidRDefault="00CA05CB" w:rsidP="00B32EC6">
      <w:pPr>
        <w:suppressAutoHyphens/>
        <w:autoSpaceDE w:val="0"/>
        <w:autoSpaceDN w:val="0"/>
        <w:adjustRightInd w:val="0"/>
        <w:spacing w:line="360" w:lineRule="auto"/>
        <w:jc w:val="center"/>
        <w:rPr>
          <w:sz w:val="28"/>
          <w:szCs w:val="28"/>
          <w:lang w:val="en"/>
        </w:rPr>
      </w:pPr>
      <w:r w:rsidRPr="00A57FEC">
        <w:rPr>
          <w:bCs/>
          <w:sz w:val="28"/>
          <w:szCs w:val="28"/>
          <w:lang w:val="en"/>
        </w:rPr>
        <w:t>TỔNG LIÊN ĐOÀN LAO ĐỘNG VIỆT NAM</w:t>
      </w:r>
      <w:r w:rsidRPr="00A57FEC">
        <w:rPr>
          <w:b/>
          <w:bCs/>
          <w:sz w:val="28"/>
          <w:szCs w:val="28"/>
          <w:lang w:val="en"/>
        </w:rPr>
        <w:t xml:space="preserve"> </w:t>
      </w:r>
    </w:p>
    <w:p w14:paraId="56E7D89B" w14:textId="77777777" w:rsidR="00CA05CB" w:rsidRPr="00A57FEC" w:rsidRDefault="00CA05CB" w:rsidP="00B32EC6">
      <w:pPr>
        <w:suppressAutoHyphens/>
        <w:autoSpaceDE w:val="0"/>
        <w:autoSpaceDN w:val="0"/>
        <w:adjustRightInd w:val="0"/>
        <w:spacing w:line="360" w:lineRule="auto"/>
        <w:jc w:val="center"/>
        <w:rPr>
          <w:sz w:val="28"/>
          <w:szCs w:val="28"/>
        </w:rPr>
      </w:pPr>
      <w:r w:rsidRPr="00A57FEC">
        <w:rPr>
          <w:b/>
          <w:bCs/>
          <w:sz w:val="28"/>
          <w:szCs w:val="28"/>
          <w:lang w:val="en"/>
        </w:rPr>
        <w:t>TR</w:t>
      </w:r>
      <w:r w:rsidRPr="00A57FEC">
        <w:rPr>
          <w:b/>
          <w:bCs/>
          <w:sz w:val="28"/>
          <w:szCs w:val="28"/>
          <w:lang w:val="vi-VN"/>
        </w:rPr>
        <w:t>ƯỜNG ĐẠI HỌC TÔN ĐỨC THẮNG</w:t>
      </w:r>
      <w:r w:rsidRPr="00A57FEC">
        <w:rPr>
          <w:sz w:val="28"/>
          <w:szCs w:val="28"/>
          <w:lang w:val="vi-VN"/>
        </w:rPr>
        <w:t xml:space="preserve"> </w:t>
      </w:r>
    </w:p>
    <w:p w14:paraId="176D8C3A" w14:textId="77777777" w:rsidR="00CA05CB" w:rsidRPr="00A57FEC" w:rsidRDefault="00CA05CB" w:rsidP="00B32EC6">
      <w:pPr>
        <w:suppressAutoHyphens/>
        <w:autoSpaceDE w:val="0"/>
        <w:autoSpaceDN w:val="0"/>
        <w:adjustRightInd w:val="0"/>
        <w:spacing w:line="360" w:lineRule="auto"/>
        <w:jc w:val="center"/>
        <w:rPr>
          <w:sz w:val="28"/>
          <w:szCs w:val="28"/>
          <w:lang w:val="en"/>
        </w:rPr>
      </w:pPr>
      <w:r w:rsidRPr="00A57FEC">
        <w:rPr>
          <w:b/>
          <w:bCs/>
          <w:sz w:val="28"/>
          <w:szCs w:val="28"/>
          <w:lang w:val="en"/>
        </w:rPr>
        <w:t xml:space="preserve">KHOA CÔNG NGHỆ THÔNG TIN </w:t>
      </w:r>
    </w:p>
    <w:p w14:paraId="60A93F58" w14:textId="77777777" w:rsidR="00CA05CB" w:rsidRPr="00A57FEC" w:rsidRDefault="00CA05CB" w:rsidP="00B32EC6">
      <w:pPr>
        <w:suppressAutoHyphens/>
        <w:autoSpaceDE w:val="0"/>
        <w:autoSpaceDN w:val="0"/>
        <w:adjustRightInd w:val="0"/>
        <w:spacing w:line="360" w:lineRule="auto"/>
        <w:ind w:firstLine="720"/>
        <w:jc w:val="center"/>
        <w:rPr>
          <w:lang w:val="en"/>
        </w:rPr>
      </w:pPr>
    </w:p>
    <w:p w14:paraId="57F00E99" w14:textId="77777777" w:rsidR="00CA05CB" w:rsidRDefault="00CA05CB" w:rsidP="00B32EC6">
      <w:pPr>
        <w:suppressAutoHyphens/>
        <w:autoSpaceDE w:val="0"/>
        <w:autoSpaceDN w:val="0"/>
        <w:adjustRightInd w:val="0"/>
        <w:spacing w:line="360" w:lineRule="auto"/>
        <w:jc w:val="center"/>
        <w:rPr>
          <w:b/>
          <w:bCs/>
          <w:sz w:val="28"/>
          <w:szCs w:val="28"/>
          <w:lang w:val="en"/>
        </w:rPr>
      </w:pPr>
      <w:r w:rsidRPr="00A57FEC">
        <w:rPr>
          <w:b/>
          <w:bCs/>
          <w:noProof/>
          <w:sz w:val="28"/>
          <w:szCs w:val="28"/>
        </w:rPr>
        <w:drawing>
          <wp:inline distT="0" distB="0" distL="0" distR="0" wp14:anchorId="2D4EDED5" wp14:editId="45C7661F">
            <wp:extent cx="1257300" cy="695325"/>
            <wp:effectExtent l="0" t="0" r="0" b="9525"/>
            <wp:docPr id="1" name="Picture 1" descr="TĐ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Đ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695325"/>
                    </a:xfrm>
                    <a:prstGeom prst="rect">
                      <a:avLst/>
                    </a:prstGeom>
                    <a:noFill/>
                    <a:ln>
                      <a:noFill/>
                    </a:ln>
                  </pic:spPr>
                </pic:pic>
              </a:graphicData>
            </a:graphic>
          </wp:inline>
        </w:drawing>
      </w:r>
    </w:p>
    <w:p w14:paraId="06F82FB9" w14:textId="77777777" w:rsidR="00C47535" w:rsidRPr="00A57FEC" w:rsidRDefault="00C47535" w:rsidP="00B32EC6">
      <w:pPr>
        <w:suppressAutoHyphens/>
        <w:autoSpaceDE w:val="0"/>
        <w:autoSpaceDN w:val="0"/>
        <w:adjustRightInd w:val="0"/>
        <w:spacing w:line="360" w:lineRule="auto"/>
        <w:jc w:val="center"/>
        <w:rPr>
          <w:b/>
          <w:bCs/>
          <w:sz w:val="28"/>
          <w:szCs w:val="28"/>
          <w:lang w:val="en"/>
        </w:rPr>
      </w:pPr>
    </w:p>
    <w:p w14:paraId="2F6CF88C" w14:textId="2B814ACA" w:rsidR="00CA05CB" w:rsidRPr="00A57FEC" w:rsidRDefault="00BA42EC" w:rsidP="00BA42EC">
      <w:pPr>
        <w:suppressAutoHyphens/>
        <w:autoSpaceDE w:val="0"/>
        <w:autoSpaceDN w:val="0"/>
        <w:adjustRightInd w:val="0"/>
        <w:spacing w:line="360" w:lineRule="auto"/>
        <w:jc w:val="center"/>
        <w:rPr>
          <w:b/>
          <w:bCs/>
          <w:sz w:val="28"/>
          <w:szCs w:val="28"/>
          <w:lang w:val="en"/>
        </w:rPr>
      </w:pPr>
      <w:r>
        <w:rPr>
          <w:b/>
          <w:bCs/>
          <w:sz w:val="32"/>
          <w:szCs w:val="32"/>
          <w:lang w:val="en"/>
        </w:rPr>
        <w:t xml:space="preserve">ĐỒ </w:t>
      </w:r>
      <w:proofErr w:type="gramStart"/>
      <w:r>
        <w:rPr>
          <w:b/>
          <w:bCs/>
          <w:sz w:val="32"/>
          <w:szCs w:val="32"/>
          <w:lang w:val="en"/>
        </w:rPr>
        <w:t>ÁN</w:t>
      </w:r>
      <w:proofErr w:type="gramEnd"/>
      <w:r>
        <w:rPr>
          <w:b/>
          <w:bCs/>
          <w:sz w:val="32"/>
          <w:szCs w:val="32"/>
          <w:lang w:val="en"/>
        </w:rPr>
        <w:t xml:space="preserve"> CUỐI HỌC KÌ II 202</w:t>
      </w:r>
      <w:r w:rsidR="00C47535">
        <w:rPr>
          <w:b/>
          <w:bCs/>
          <w:sz w:val="32"/>
          <w:szCs w:val="32"/>
          <w:lang w:val="en"/>
        </w:rPr>
        <w:t>2</w:t>
      </w:r>
      <w:r>
        <w:rPr>
          <w:b/>
          <w:bCs/>
          <w:sz w:val="32"/>
          <w:szCs w:val="32"/>
          <w:lang w:val="en"/>
        </w:rPr>
        <w:t>-202</w:t>
      </w:r>
      <w:r w:rsidR="00C47535">
        <w:rPr>
          <w:b/>
          <w:bCs/>
          <w:sz w:val="32"/>
          <w:szCs w:val="32"/>
          <w:lang w:val="en"/>
        </w:rPr>
        <w:t>3</w:t>
      </w:r>
    </w:p>
    <w:p w14:paraId="083C2A74" w14:textId="6B1E544F" w:rsidR="00CA05CB" w:rsidRDefault="00CA05CB" w:rsidP="00B32EC6">
      <w:pPr>
        <w:suppressAutoHyphens/>
        <w:autoSpaceDE w:val="0"/>
        <w:autoSpaceDN w:val="0"/>
        <w:adjustRightInd w:val="0"/>
        <w:spacing w:line="360" w:lineRule="auto"/>
        <w:ind w:firstLine="720"/>
        <w:jc w:val="center"/>
        <w:rPr>
          <w:b/>
          <w:bCs/>
          <w:sz w:val="32"/>
          <w:szCs w:val="32"/>
          <w:lang w:val="en"/>
        </w:rPr>
      </w:pPr>
    </w:p>
    <w:p w14:paraId="27104EAB" w14:textId="77777777" w:rsidR="00E75904" w:rsidRPr="00A57FEC" w:rsidRDefault="00E75904" w:rsidP="00B32EC6">
      <w:pPr>
        <w:suppressAutoHyphens/>
        <w:autoSpaceDE w:val="0"/>
        <w:autoSpaceDN w:val="0"/>
        <w:adjustRightInd w:val="0"/>
        <w:spacing w:line="360" w:lineRule="auto"/>
        <w:ind w:firstLine="720"/>
        <w:jc w:val="center"/>
        <w:rPr>
          <w:b/>
          <w:bCs/>
          <w:sz w:val="32"/>
          <w:szCs w:val="32"/>
          <w:lang w:val="en"/>
        </w:rPr>
      </w:pPr>
    </w:p>
    <w:p w14:paraId="5A5D87D8" w14:textId="37EB49C9" w:rsidR="0094590B" w:rsidRPr="00A57FEC" w:rsidRDefault="00BA4FF0" w:rsidP="00B32EC6">
      <w:pPr>
        <w:suppressAutoHyphens/>
        <w:autoSpaceDE w:val="0"/>
        <w:autoSpaceDN w:val="0"/>
        <w:adjustRightInd w:val="0"/>
        <w:spacing w:line="360" w:lineRule="auto"/>
        <w:jc w:val="center"/>
        <w:rPr>
          <w:b/>
          <w:bCs/>
          <w:sz w:val="48"/>
          <w:szCs w:val="48"/>
          <w:lang w:val="en"/>
        </w:rPr>
      </w:pPr>
      <w:r>
        <w:rPr>
          <w:b/>
          <w:bCs/>
          <w:sz w:val="48"/>
          <w:szCs w:val="48"/>
          <w:lang w:val="en"/>
        </w:rPr>
        <w:t>XÂY DỰNG WEBSITE XEM PHIM TRỰC TUYẾN BẰNG NODEJS</w:t>
      </w:r>
    </w:p>
    <w:p w14:paraId="21D3F2CA" w14:textId="67DDF2FD" w:rsidR="00CA05CB" w:rsidRPr="00A57FEC" w:rsidRDefault="00CA05CB" w:rsidP="00B32EC6">
      <w:pPr>
        <w:suppressAutoHyphens/>
        <w:autoSpaceDE w:val="0"/>
        <w:autoSpaceDN w:val="0"/>
        <w:adjustRightInd w:val="0"/>
        <w:spacing w:line="360" w:lineRule="auto"/>
        <w:ind w:firstLine="720"/>
        <w:jc w:val="center"/>
        <w:rPr>
          <w:sz w:val="28"/>
          <w:szCs w:val="28"/>
          <w:lang w:val="en"/>
        </w:rPr>
      </w:pPr>
      <w:r w:rsidRPr="00A57FEC">
        <w:rPr>
          <w:sz w:val="28"/>
          <w:szCs w:val="28"/>
          <w:lang w:val="en"/>
        </w:rPr>
        <w:t xml:space="preserve"> </w:t>
      </w:r>
    </w:p>
    <w:p w14:paraId="5B15EBC6" w14:textId="77777777" w:rsidR="00CA05CB" w:rsidRDefault="00CA05CB" w:rsidP="00B32EC6">
      <w:pPr>
        <w:suppressAutoHyphens/>
        <w:autoSpaceDE w:val="0"/>
        <w:autoSpaceDN w:val="0"/>
        <w:adjustRightInd w:val="0"/>
        <w:spacing w:line="360" w:lineRule="auto"/>
        <w:jc w:val="both"/>
        <w:rPr>
          <w:b/>
          <w:bCs/>
          <w:lang w:val="en"/>
        </w:rPr>
      </w:pPr>
    </w:p>
    <w:p w14:paraId="587A7FE1" w14:textId="77777777" w:rsidR="00BA4FF0" w:rsidRDefault="00BA4FF0" w:rsidP="00B32EC6">
      <w:pPr>
        <w:suppressAutoHyphens/>
        <w:autoSpaceDE w:val="0"/>
        <w:autoSpaceDN w:val="0"/>
        <w:adjustRightInd w:val="0"/>
        <w:spacing w:line="360" w:lineRule="auto"/>
        <w:jc w:val="both"/>
        <w:rPr>
          <w:b/>
          <w:bCs/>
          <w:lang w:val="en"/>
        </w:rPr>
      </w:pPr>
    </w:p>
    <w:p w14:paraId="059544CD" w14:textId="77777777" w:rsidR="004715FC" w:rsidRPr="00A57FEC" w:rsidRDefault="004715FC" w:rsidP="00B32EC6">
      <w:pPr>
        <w:suppressAutoHyphens/>
        <w:autoSpaceDE w:val="0"/>
        <w:autoSpaceDN w:val="0"/>
        <w:adjustRightInd w:val="0"/>
        <w:spacing w:line="360" w:lineRule="auto"/>
        <w:jc w:val="both"/>
        <w:rPr>
          <w:b/>
          <w:bCs/>
          <w:lang w:val="en"/>
        </w:rPr>
      </w:pPr>
    </w:p>
    <w:p w14:paraId="7302F433" w14:textId="6D8341B8" w:rsidR="00CA05CB" w:rsidRPr="00A57FEC" w:rsidRDefault="00CA05CB" w:rsidP="00B32EC6">
      <w:pPr>
        <w:suppressAutoHyphens/>
        <w:autoSpaceDE w:val="0"/>
        <w:autoSpaceDN w:val="0"/>
        <w:adjustRightInd w:val="0"/>
        <w:spacing w:line="360" w:lineRule="auto"/>
        <w:jc w:val="right"/>
        <w:rPr>
          <w:sz w:val="28"/>
          <w:szCs w:val="28"/>
        </w:rPr>
      </w:pPr>
      <w:r w:rsidRPr="00A57FEC">
        <w:rPr>
          <w:i/>
          <w:sz w:val="28"/>
          <w:szCs w:val="28"/>
          <w:lang w:val="en"/>
        </w:rPr>
        <w:t>Người h</w:t>
      </w:r>
      <w:r w:rsidRPr="00A57FEC">
        <w:rPr>
          <w:i/>
          <w:sz w:val="28"/>
          <w:szCs w:val="28"/>
          <w:lang w:val="vi-VN"/>
        </w:rPr>
        <w:t>ướng dẫn</w:t>
      </w:r>
      <w:r w:rsidRPr="00A57FEC">
        <w:rPr>
          <w:sz w:val="28"/>
          <w:szCs w:val="28"/>
          <w:lang w:val="vi-VN"/>
        </w:rPr>
        <w:t xml:space="preserve">: </w:t>
      </w:r>
      <w:r w:rsidR="000B5331">
        <w:rPr>
          <w:b/>
          <w:sz w:val="28"/>
          <w:szCs w:val="28"/>
        </w:rPr>
        <w:t>GV VŨ ĐÌNH HỒNG</w:t>
      </w:r>
    </w:p>
    <w:p w14:paraId="535F5099" w14:textId="746F57CE" w:rsidR="00CA05CB" w:rsidRPr="00A57FEC" w:rsidRDefault="00CA05CB" w:rsidP="00B32EC6">
      <w:pPr>
        <w:suppressAutoHyphens/>
        <w:autoSpaceDE w:val="0"/>
        <w:autoSpaceDN w:val="0"/>
        <w:adjustRightInd w:val="0"/>
        <w:spacing w:line="360" w:lineRule="auto"/>
        <w:jc w:val="right"/>
        <w:rPr>
          <w:b/>
          <w:bCs/>
          <w:sz w:val="28"/>
          <w:szCs w:val="28"/>
        </w:rPr>
      </w:pPr>
      <w:r w:rsidRPr="00A57FEC">
        <w:rPr>
          <w:i/>
          <w:sz w:val="28"/>
          <w:szCs w:val="28"/>
          <w:lang w:val="vi-VN"/>
        </w:rPr>
        <w:t>Người thực hiện</w:t>
      </w:r>
      <w:r w:rsidRPr="00A57FEC">
        <w:rPr>
          <w:sz w:val="28"/>
          <w:szCs w:val="28"/>
          <w:lang w:val="vi-VN"/>
        </w:rPr>
        <w:t>:</w:t>
      </w:r>
      <w:r w:rsidRPr="00A57FEC">
        <w:rPr>
          <w:b/>
          <w:bCs/>
          <w:sz w:val="28"/>
          <w:szCs w:val="28"/>
          <w:lang w:val="vi-VN"/>
        </w:rPr>
        <w:t xml:space="preserve"> </w:t>
      </w:r>
      <w:r w:rsidRPr="00A57FEC">
        <w:rPr>
          <w:b/>
          <w:bCs/>
          <w:sz w:val="28"/>
          <w:szCs w:val="28"/>
        </w:rPr>
        <w:t>NGUYỄN MINH QUANG –</w:t>
      </w:r>
      <w:r w:rsidR="00616299" w:rsidRPr="00A57FEC">
        <w:rPr>
          <w:b/>
          <w:bCs/>
          <w:sz w:val="28"/>
          <w:szCs w:val="28"/>
        </w:rPr>
        <w:t xml:space="preserve"> </w:t>
      </w:r>
      <w:r w:rsidRPr="00A57FEC">
        <w:rPr>
          <w:b/>
          <w:bCs/>
          <w:sz w:val="28"/>
          <w:szCs w:val="28"/>
        </w:rPr>
        <w:t>52000463</w:t>
      </w:r>
    </w:p>
    <w:p w14:paraId="0AA3D208" w14:textId="7D80B355" w:rsidR="00CA05CB" w:rsidRPr="00A57FEC" w:rsidRDefault="00C47535" w:rsidP="00B32EC6">
      <w:pPr>
        <w:suppressAutoHyphens/>
        <w:autoSpaceDE w:val="0"/>
        <w:autoSpaceDN w:val="0"/>
        <w:adjustRightInd w:val="0"/>
        <w:spacing w:line="360" w:lineRule="auto"/>
        <w:jc w:val="right"/>
        <w:rPr>
          <w:b/>
          <w:bCs/>
          <w:sz w:val="28"/>
          <w:szCs w:val="28"/>
        </w:rPr>
      </w:pPr>
      <w:r>
        <w:rPr>
          <w:b/>
          <w:bCs/>
          <w:sz w:val="28"/>
          <w:szCs w:val="28"/>
        </w:rPr>
        <w:t>NGUYỄN LÊ ANH</w:t>
      </w:r>
      <w:r w:rsidR="00CA05CB" w:rsidRPr="00A57FEC">
        <w:rPr>
          <w:b/>
          <w:bCs/>
          <w:sz w:val="28"/>
          <w:szCs w:val="28"/>
        </w:rPr>
        <w:t xml:space="preserve"> –</w:t>
      </w:r>
      <w:r w:rsidR="00616299" w:rsidRPr="00A57FEC">
        <w:rPr>
          <w:b/>
          <w:bCs/>
          <w:sz w:val="28"/>
          <w:szCs w:val="28"/>
        </w:rPr>
        <w:t xml:space="preserve"> </w:t>
      </w:r>
      <w:r w:rsidR="00CA05CB" w:rsidRPr="00A57FEC">
        <w:rPr>
          <w:b/>
          <w:bCs/>
          <w:sz w:val="28"/>
          <w:szCs w:val="28"/>
        </w:rPr>
        <w:t>520</w:t>
      </w:r>
      <w:r w:rsidR="00565C59">
        <w:rPr>
          <w:b/>
          <w:bCs/>
          <w:sz w:val="28"/>
          <w:szCs w:val="28"/>
        </w:rPr>
        <w:t>00</w:t>
      </w:r>
      <w:r>
        <w:rPr>
          <w:b/>
          <w:bCs/>
          <w:sz w:val="28"/>
          <w:szCs w:val="28"/>
        </w:rPr>
        <w:t>623</w:t>
      </w:r>
    </w:p>
    <w:p w14:paraId="6E88601C" w14:textId="26996855" w:rsidR="00616299" w:rsidRPr="00A57FEC" w:rsidRDefault="00616299" w:rsidP="00B32EC6">
      <w:pPr>
        <w:suppressAutoHyphens/>
        <w:autoSpaceDE w:val="0"/>
        <w:autoSpaceDN w:val="0"/>
        <w:adjustRightInd w:val="0"/>
        <w:spacing w:line="360" w:lineRule="auto"/>
        <w:jc w:val="right"/>
        <w:rPr>
          <w:b/>
          <w:bCs/>
          <w:sz w:val="28"/>
          <w:szCs w:val="28"/>
        </w:rPr>
      </w:pPr>
      <w:r w:rsidRPr="00A57FEC">
        <w:rPr>
          <w:b/>
          <w:bCs/>
          <w:sz w:val="28"/>
          <w:szCs w:val="28"/>
        </w:rPr>
        <w:t xml:space="preserve">NGUYỄN </w:t>
      </w:r>
      <w:r w:rsidR="00C47535">
        <w:rPr>
          <w:b/>
          <w:bCs/>
          <w:sz w:val="28"/>
          <w:szCs w:val="28"/>
        </w:rPr>
        <w:t>KHÁNH HÒA</w:t>
      </w:r>
      <w:r w:rsidRPr="00A57FEC">
        <w:rPr>
          <w:b/>
          <w:bCs/>
          <w:sz w:val="28"/>
          <w:szCs w:val="28"/>
        </w:rPr>
        <w:t xml:space="preserve"> – 52000</w:t>
      </w:r>
      <w:r w:rsidR="00C47535">
        <w:rPr>
          <w:b/>
          <w:bCs/>
          <w:sz w:val="28"/>
          <w:szCs w:val="28"/>
        </w:rPr>
        <w:t>664</w:t>
      </w:r>
    </w:p>
    <w:p w14:paraId="49BD2538" w14:textId="667CDB53" w:rsidR="00CA05CB" w:rsidRPr="00A57FEC" w:rsidRDefault="00CA05CB" w:rsidP="00B32EC6">
      <w:pPr>
        <w:suppressAutoHyphens/>
        <w:autoSpaceDE w:val="0"/>
        <w:autoSpaceDN w:val="0"/>
        <w:adjustRightInd w:val="0"/>
        <w:spacing w:line="360" w:lineRule="auto"/>
        <w:jc w:val="right"/>
        <w:rPr>
          <w:sz w:val="28"/>
          <w:szCs w:val="28"/>
        </w:rPr>
      </w:pPr>
      <w:r w:rsidRPr="00A57FEC">
        <w:rPr>
          <w:sz w:val="28"/>
          <w:szCs w:val="28"/>
        </w:rPr>
        <w:t>Nhóm môn học</w:t>
      </w:r>
      <w:r w:rsidRPr="00A57FEC">
        <w:rPr>
          <w:b/>
          <w:bCs/>
          <w:sz w:val="28"/>
          <w:szCs w:val="28"/>
          <w:lang w:val="vi-VN"/>
        </w:rPr>
        <w:t xml:space="preserve">: </w:t>
      </w:r>
      <w:r w:rsidR="0097555D">
        <w:rPr>
          <w:b/>
          <w:bCs/>
          <w:sz w:val="28"/>
          <w:szCs w:val="28"/>
        </w:rPr>
        <w:t>N</w:t>
      </w:r>
      <w:r w:rsidR="00C47535">
        <w:rPr>
          <w:b/>
          <w:bCs/>
          <w:sz w:val="28"/>
          <w:szCs w:val="28"/>
        </w:rPr>
        <w:t>5</w:t>
      </w:r>
    </w:p>
    <w:p w14:paraId="7849A48A" w14:textId="77777777" w:rsidR="00CA05CB" w:rsidRPr="00A57FEC" w:rsidRDefault="00CA05CB" w:rsidP="00B32EC6">
      <w:pPr>
        <w:suppressAutoHyphens/>
        <w:autoSpaceDE w:val="0"/>
        <w:autoSpaceDN w:val="0"/>
        <w:adjustRightInd w:val="0"/>
        <w:spacing w:line="360" w:lineRule="auto"/>
        <w:jc w:val="center"/>
        <w:rPr>
          <w:b/>
          <w:bCs/>
          <w:lang w:val="vi-VN"/>
        </w:rPr>
      </w:pPr>
    </w:p>
    <w:p w14:paraId="03E2E2BB" w14:textId="77777777" w:rsidR="00CA05CB" w:rsidRDefault="00CA05CB" w:rsidP="00B32EC6">
      <w:pPr>
        <w:suppressAutoHyphens/>
        <w:autoSpaceDE w:val="0"/>
        <w:autoSpaceDN w:val="0"/>
        <w:adjustRightInd w:val="0"/>
        <w:spacing w:line="360" w:lineRule="auto"/>
        <w:rPr>
          <w:b/>
          <w:bCs/>
        </w:rPr>
      </w:pPr>
    </w:p>
    <w:p w14:paraId="6E88CF19" w14:textId="77777777" w:rsidR="00BA4FF0" w:rsidRPr="00A57FEC" w:rsidRDefault="00BA4FF0" w:rsidP="00B32EC6">
      <w:pPr>
        <w:suppressAutoHyphens/>
        <w:autoSpaceDE w:val="0"/>
        <w:autoSpaceDN w:val="0"/>
        <w:adjustRightInd w:val="0"/>
        <w:spacing w:line="360" w:lineRule="auto"/>
        <w:rPr>
          <w:b/>
          <w:bCs/>
        </w:rPr>
      </w:pPr>
    </w:p>
    <w:p w14:paraId="3220C6AC" w14:textId="77777777" w:rsidR="00CA05CB" w:rsidRPr="00A57FEC" w:rsidRDefault="00CA05CB" w:rsidP="00B32EC6">
      <w:pPr>
        <w:suppressAutoHyphens/>
        <w:autoSpaceDE w:val="0"/>
        <w:autoSpaceDN w:val="0"/>
        <w:adjustRightInd w:val="0"/>
        <w:spacing w:line="360" w:lineRule="auto"/>
        <w:jc w:val="center"/>
        <w:rPr>
          <w:b/>
          <w:bCs/>
        </w:rPr>
      </w:pPr>
    </w:p>
    <w:p w14:paraId="7B43BDE6" w14:textId="008615DB" w:rsidR="00CA05CB" w:rsidRPr="00A57FEC" w:rsidRDefault="00CA05CB" w:rsidP="00B32EC6">
      <w:pPr>
        <w:suppressAutoHyphens/>
        <w:autoSpaceDE w:val="0"/>
        <w:autoSpaceDN w:val="0"/>
        <w:adjustRightInd w:val="0"/>
        <w:spacing w:line="360" w:lineRule="auto"/>
        <w:jc w:val="center"/>
        <w:rPr>
          <w:bCs/>
          <w:sz w:val="28"/>
          <w:szCs w:val="28"/>
        </w:rPr>
        <w:sectPr w:rsidR="00CA05CB" w:rsidRPr="00A57FEC" w:rsidSect="00015C4D">
          <w:headerReference w:type="default" r:id="rId10"/>
          <w:type w:val="continuous"/>
          <w:pgSz w:w="11906" w:h="16838" w:code="9"/>
          <w:pgMar w:top="1985" w:right="1134" w:bottom="1701" w:left="1985"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docGrid w:linePitch="360"/>
        </w:sectPr>
      </w:pPr>
      <w:r w:rsidRPr="00A57FEC">
        <w:rPr>
          <w:b/>
          <w:bCs/>
          <w:iCs/>
          <w:sz w:val="28"/>
          <w:szCs w:val="28"/>
          <w:lang w:val="vi-VN"/>
        </w:rPr>
        <w:t>THÀNH PHỐ HỒ CHÍ MINH, NĂM 20</w:t>
      </w:r>
      <w:r w:rsidR="00ED1F0A">
        <w:rPr>
          <w:b/>
          <w:bCs/>
          <w:iCs/>
          <w:sz w:val="28"/>
          <w:szCs w:val="28"/>
        </w:rPr>
        <w:t>23</w:t>
      </w:r>
    </w:p>
    <w:p w14:paraId="3131340E" w14:textId="77777777" w:rsidR="00CF2678" w:rsidRPr="00A57FEC" w:rsidRDefault="00CF2678" w:rsidP="00CF2678">
      <w:pPr>
        <w:suppressAutoHyphens/>
        <w:autoSpaceDE w:val="0"/>
        <w:autoSpaceDN w:val="0"/>
        <w:adjustRightInd w:val="0"/>
        <w:spacing w:line="360" w:lineRule="auto"/>
        <w:jc w:val="center"/>
        <w:rPr>
          <w:sz w:val="28"/>
          <w:szCs w:val="28"/>
          <w:lang w:val="en"/>
        </w:rPr>
      </w:pPr>
      <w:bookmarkStart w:id="0" w:name="_Toc387692905"/>
      <w:r w:rsidRPr="00A57FEC">
        <w:rPr>
          <w:bCs/>
          <w:sz w:val="28"/>
          <w:szCs w:val="28"/>
          <w:lang w:val="en"/>
        </w:rPr>
        <w:lastRenderedPageBreak/>
        <w:t>TỔNG LIÊN ĐOÀN LAO ĐỘNG VIỆT NAM</w:t>
      </w:r>
      <w:r w:rsidRPr="00A57FEC">
        <w:rPr>
          <w:b/>
          <w:bCs/>
          <w:sz w:val="28"/>
          <w:szCs w:val="28"/>
          <w:lang w:val="en"/>
        </w:rPr>
        <w:t xml:space="preserve"> </w:t>
      </w:r>
    </w:p>
    <w:p w14:paraId="47A6D55A" w14:textId="77777777" w:rsidR="00CF2678" w:rsidRPr="00A57FEC" w:rsidRDefault="00CF2678" w:rsidP="00CF2678">
      <w:pPr>
        <w:suppressAutoHyphens/>
        <w:autoSpaceDE w:val="0"/>
        <w:autoSpaceDN w:val="0"/>
        <w:adjustRightInd w:val="0"/>
        <w:spacing w:line="360" w:lineRule="auto"/>
        <w:jc w:val="center"/>
        <w:rPr>
          <w:sz w:val="28"/>
          <w:szCs w:val="28"/>
        </w:rPr>
      </w:pPr>
      <w:r w:rsidRPr="00A57FEC">
        <w:rPr>
          <w:b/>
          <w:bCs/>
          <w:sz w:val="28"/>
          <w:szCs w:val="28"/>
          <w:lang w:val="en"/>
        </w:rPr>
        <w:t>TR</w:t>
      </w:r>
      <w:r w:rsidRPr="00A57FEC">
        <w:rPr>
          <w:b/>
          <w:bCs/>
          <w:sz w:val="28"/>
          <w:szCs w:val="28"/>
          <w:lang w:val="vi-VN"/>
        </w:rPr>
        <w:t>ƯỜNG ĐẠI HỌC TÔN ĐỨC THẮNG</w:t>
      </w:r>
      <w:r w:rsidRPr="00A57FEC">
        <w:rPr>
          <w:sz w:val="28"/>
          <w:szCs w:val="28"/>
          <w:lang w:val="vi-VN"/>
        </w:rPr>
        <w:t xml:space="preserve"> </w:t>
      </w:r>
    </w:p>
    <w:p w14:paraId="6653B67C" w14:textId="77777777" w:rsidR="00CF2678" w:rsidRPr="00A57FEC" w:rsidRDefault="00CF2678" w:rsidP="00CF2678">
      <w:pPr>
        <w:suppressAutoHyphens/>
        <w:autoSpaceDE w:val="0"/>
        <w:autoSpaceDN w:val="0"/>
        <w:adjustRightInd w:val="0"/>
        <w:spacing w:line="360" w:lineRule="auto"/>
        <w:jc w:val="center"/>
        <w:rPr>
          <w:sz w:val="28"/>
          <w:szCs w:val="28"/>
          <w:lang w:val="en"/>
        </w:rPr>
      </w:pPr>
      <w:r w:rsidRPr="00A57FEC">
        <w:rPr>
          <w:b/>
          <w:bCs/>
          <w:sz w:val="28"/>
          <w:szCs w:val="28"/>
          <w:lang w:val="en"/>
        </w:rPr>
        <w:t xml:space="preserve">KHOA CÔNG NGHỆ THÔNG TIN </w:t>
      </w:r>
    </w:p>
    <w:p w14:paraId="348C9641" w14:textId="77777777" w:rsidR="00CF2678" w:rsidRPr="00A57FEC" w:rsidRDefault="00CF2678" w:rsidP="00CF2678">
      <w:pPr>
        <w:suppressAutoHyphens/>
        <w:autoSpaceDE w:val="0"/>
        <w:autoSpaceDN w:val="0"/>
        <w:adjustRightInd w:val="0"/>
        <w:spacing w:line="360" w:lineRule="auto"/>
        <w:ind w:firstLine="720"/>
        <w:jc w:val="center"/>
        <w:rPr>
          <w:lang w:val="en"/>
        </w:rPr>
      </w:pPr>
    </w:p>
    <w:p w14:paraId="106D01F9" w14:textId="77777777" w:rsidR="00CF2678" w:rsidRDefault="00CF2678" w:rsidP="00CF2678">
      <w:pPr>
        <w:suppressAutoHyphens/>
        <w:autoSpaceDE w:val="0"/>
        <w:autoSpaceDN w:val="0"/>
        <w:adjustRightInd w:val="0"/>
        <w:spacing w:line="360" w:lineRule="auto"/>
        <w:jc w:val="center"/>
        <w:rPr>
          <w:b/>
          <w:bCs/>
          <w:sz w:val="28"/>
          <w:szCs w:val="28"/>
          <w:lang w:val="en"/>
        </w:rPr>
      </w:pPr>
      <w:r w:rsidRPr="00A57FEC">
        <w:rPr>
          <w:b/>
          <w:bCs/>
          <w:noProof/>
          <w:sz w:val="28"/>
          <w:szCs w:val="28"/>
        </w:rPr>
        <w:drawing>
          <wp:inline distT="0" distB="0" distL="0" distR="0" wp14:anchorId="18EA7DB9" wp14:editId="76E5E5CA">
            <wp:extent cx="1257300" cy="695325"/>
            <wp:effectExtent l="0" t="0" r="0" b="9525"/>
            <wp:docPr id="20" name="Picture 20" descr="TĐ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ĐT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695325"/>
                    </a:xfrm>
                    <a:prstGeom prst="rect">
                      <a:avLst/>
                    </a:prstGeom>
                    <a:noFill/>
                    <a:ln>
                      <a:noFill/>
                    </a:ln>
                  </pic:spPr>
                </pic:pic>
              </a:graphicData>
            </a:graphic>
          </wp:inline>
        </w:drawing>
      </w:r>
    </w:p>
    <w:p w14:paraId="40F17670" w14:textId="77777777" w:rsidR="00CF2678" w:rsidRPr="00A57FEC" w:rsidRDefault="00CF2678" w:rsidP="00CF2678">
      <w:pPr>
        <w:suppressAutoHyphens/>
        <w:autoSpaceDE w:val="0"/>
        <w:autoSpaceDN w:val="0"/>
        <w:adjustRightInd w:val="0"/>
        <w:spacing w:line="360" w:lineRule="auto"/>
        <w:jc w:val="center"/>
        <w:rPr>
          <w:b/>
          <w:bCs/>
          <w:sz w:val="28"/>
          <w:szCs w:val="28"/>
          <w:lang w:val="en"/>
        </w:rPr>
      </w:pPr>
    </w:p>
    <w:p w14:paraId="0A597D62" w14:textId="77777777" w:rsidR="00CF2678" w:rsidRPr="00A57FEC" w:rsidRDefault="00CF2678" w:rsidP="00CF2678">
      <w:pPr>
        <w:suppressAutoHyphens/>
        <w:autoSpaceDE w:val="0"/>
        <w:autoSpaceDN w:val="0"/>
        <w:adjustRightInd w:val="0"/>
        <w:spacing w:line="360" w:lineRule="auto"/>
        <w:jc w:val="center"/>
        <w:rPr>
          <w:b/>
          <w:bCs/>
          <w:sz w:val="28"/>
          <w:szCs w:val="28"/>
          <w:lang w:val="en"/>
        </w:rPr>
      </w:pPr>
      <w:r>
        <w:rPr>
          <w:b/>
          <w:bCs/>
          <w:sz w:val="32"/>
          <w:szCs w:val="32"/>
          <w:lang w:val="en"/>
        </w:rPr>
        <w:t>ĐỒ ÁN CUỐI HỌC KÌ II 2022-2023</w:t>
      </w:r>
    </w:p>
    <w:p w14:paraId="262BD226" w14:textId="77777777" w:rsidR="00CF2678" w:rsidRDefault="00CF2678" w:rsidP="00CF2678">
      <w:pPr>
        <w:suppressAutoHyphens/>
        <w:autoSpaceDE w:val="0"/>
        <w:autoSpaceDN w:val="0"/>
        <w:adjustRightInd w:val="0"/>
        <w:spacing w:line="360" w:lineRule="auto"/>
        <w:ind w:firstLine="720"/>
        <w:jc w:val="center"/>
        <w:rPr>
          <w:b/>
          <w:bCs/>
          <w:sz w:val="32"/>
          <w:szCs w:val="32"/>
          <w:lang w:val="en"/>
        </w:rPr>
      </w:pPr>
    </w:p>
    <w:p w14:paraId="7A29C275" w14:textId="77777777" w:rsidR="00CF2678" w:rsidRPr="00A57FEC" w:rsidRDefault="00CF2678" w:rsidP="00CF2678">
      <w:pPr>
        <w:suppressAutoHyphens/>
        <w:autoSpaceDE w:val="0"/>
        <w:autoSpaceDN w:val="0"/>
        <w:adjustRightInd w:val="0"/>
        <w:spacing w:line="360" w:lineRule="auto"/>
        <w:ind w:firstLine="720"/>
        <w:jc w:val="center"/>
        <w:rPr>
          <w:b/>
          <w:bCs/>
          <w:sz w:val="32"/>
          <w:szCs w:val="32"/>
          <w:lang w:val="en"/>
        </w:rPr>
      </w:pPr>
    </w:p>
    <w:p w14:paraId="2F160DB9" w14:textId="77777777" w:rsidR="00CF2678" w:rsidRPr="00A57FEC" w:rsidRDefault="00CF2678" w:rsidP="00CF2678">
      <w:pPr>
        <w:suppressAutoHyphens/>
        <w:autoSpaceDE w:val="0"/>
        <w:autoSpaceDN w:val="0"/>
        <w:adjustRightInd w:val="0"/>
        <w:spacing w:line="360" w:lineRule="auto"/>
        <w:jc w:val="center"/>
        <w:rPr>
          <w:b/>
          <w:bCs/>
          <w:sz w:val="48"/>
          <w:szCs w:val="48"/>
          <w:lang w:val="en"/>
        </w:rPr>
      </w:pPr>
      <w:r>
        <w:rPr>
          <w:b/>
          <w:bCs/>
          <w:sz w:val="48"/>
          <w:szCs w:val="48"/>
          <w:lang w:val="en"/>
        </w:rPr>
        <w:t>XÂY DỰNG WEBSITE XEM PHIM TRỰC TUYẾN BẰNG NODEJS</w:t>
      </w:r>
    </w:p>
    <w:p w14:paraId="7C193869" w14:textId="77777777" w:rsidR="00CF2678" w:rsidRPr="00A57FEC" w:rsidRDefault="00CF2678" w:rsidP="00CF2678">
      <w:pPr>
        <w:suppressAutoHyphens/>
        <w:autoSpaceDE w:val="0"/>
        <w:autoSpaceDN w:val="0"/>
        <w:adjustRightInd w:val="0"/>
        <w:spacing w:line="360" w:lineRule="auto"/>
        <w:ind w:firstLine="720"/>
        <w:jc w:val="center"/>
        <w:rPr>
          <w:sz w:val="28"/>
          <w:szCs w:val="28"/>
          <w:lang w:val="en"/>
        </w:rPr>
      </w:pPr>
      <w:r w:rsidRPr="00A57FEC">
        <w:rPr>
          <w:sz w:val="28"/>
          <w:szCs w:val="28"/>
          <w:lang w:val="en"/>
        </w:rPr>
        <w:t xml:space="preserve"> </w:t>
      </w:r>
    </w:p>
    <w:p w14:paraId="6E961BE9" w14:textId="77777777" w:rsidR="00CF2678" w:rsidRDefault="00CF2678" w:rsidP="00CF2678">
      <w:pPr>
        <w:suppressAutoHyphens/>
        <w:autoSpaceDE w:val="0"/>
        <w:autoSpaceDN w:val="0"/>
        <w:adjustRightInd w:val="0"/>
        <w:spacing w:line="360" w:lineRule="auto"/>
        <w:jc w:val="both"/>
        <w:rPr>
          <w:b/>
          <w:bCs/>
          <w:lang w:val="en"/>
        </w:rPr>
      </w:pPr>
    </w:p>
    <w:p w14:paraId="0FB9BEF2" w14:textId="77777777" w:rsidR="00CF2678" w:rsidRDefault="00CF2678" w:rsidP="00CF2678">
      <w:pPr>
        <w:suppressAutoHyphens/>
        <w:autoSpaceDE w:val="0"/>
        <w:autoSpaceDN w:val="0"/>
        <w:adjustRightInd w:val="0"/>
        <w:spacing w:line="360" w:lineRule="auto"/>
        <w:jc w:val="both"/>
        <w:rPr>
          <w:b/>
          <w:bCs/>
          <w:lang w:val="en"/>
        </w:rPr>
      </w:pPr>
    </w:p>
    <w:p w14:paraId="63DF02C8" w14:textId="77777777" w:rsidR="00CF2678" w:rsidRPr="00A57FEC" w:rsidRDefault="00CF2678" w:rsidP="00CF2678">
      <w:pPr>
        <w:suppressAutoHyphens/>
        <w:autoSpaceDE w:val="0"/>
        <w:autoSpaceDN w:val="0"/>
        <w:adjustRightInd w:val="0"/>
        <w:spacing w:line="360" w:lineRule="auto"/>
        <w:jc w:val="both"/>
        <w:rPr>
          <w:b/>
          <w:bCs/>
          <w:lang w:val="en"/>
        </w:rPr>
      </w:pPr>
    </w:p>
    <w:p w14:paraId="7D7AADAF" w14:textId="0C38DBAE" w:rsidR="00CF2678" w:rsidRPr="00A57FEC" w:rsidRDefault="00CF2678" w:rsidP="00CF2678">
      <w:pPr>
        <w:suppressAutoHyphens/>
        <w:autoSpaceDE w:val="0"/>
        <w:autoSpaceDN w:val="0"/>
        <w:adjustRightInd w:val="0"/>
        <w:spacing w:line="360" w:lineRule="auto"/>
        <w:jc w:val="right"/>
        <w:rPr>
          <w:sz w:val="28"/>
          <w:szCs w:val="28"/>
        </w:rPr>
      </w:pPr>
      <w:r w:rsidRPr="00A57FEC">
        <w:rPr>
          <w:i/>
          <w:sz w:val="28"/>
          <w:szCs w:val="28"/>
          <w:lang w:val="en"/>
        </w:rPr>
        <w:t>Người h</w:t>
      </w:r>
      <w:r w:rsidRPr="00A57FEC">
        <w:rPr>
          <w:i/>
          <w:sz w:val="28"/>
          <w:szCs w:val="28"/>
          <w:lang w:val="vi-VN"/>
        </w:rPr>
        <w:t>ướng dẫn</w:t>
      </w:r>
      <w:r w:rsidRPr="00A57FEC">
        <w:rPr>
          <w:sz w:val="28"/>
          <w:szCs w:val="28"/>
          <w:lang w:val="vi-VN"/>
        </w:rPr>
        <w:t xml:space="preserve">: </w:t>
      </w:r>
      <w:r w:rsidR="000B5331">
        <w:rPr>
          <w:b/>
          <w:sz w:val="28"/>
          <w:szCs w:val="28"/>
        </w:rPr>
        <w:t>GV</w:t>
      </w:r>
      <w:r w:rsidRPr="00A57FEC">
        <w:rPr>
          <w:b/>
          <w:sz w:val="28"/>
          <w:szCs w:val="28"/>
        </w:rPr>
        <w:t xml:space="preserve"> </w:t>
      </w:r>
      <w:r w:rsidR="000B5331">
        <w:rPr>
          <w:b/>
          <w:sz w:val="28"/>
          <w:szCs w:val="28"/>
        </w:rPr>
        <w:t>VŨ ĐÌNH HỒNG</w:t>
      </w:r>
    </w:p>
    <w:p w14:paraId="66661C84" w14:textId="77777777" w:rsidR="00CF2678" w:rsidRPr="00A57FEC" w:rsidRDefault="00CF2678" w:rsidP="00CF2678">
      <w:pPr>
        <w:suppressAutoHyphens/>
        <w:autoSpaceDE w:val="0"/>
        <w:autoSpaceDN w:val="0"/>
        <w:adjustRightInd w:val="0"/>
        <w:spacing w:line="360" w:lineRule="auto"/>
        <w:jc w:val="right"/>
        <w:rPr>
          <w:b/>
          <w:bCs/>
          <w:sz w:val="28"/>
          <w:szCs w:val="28"/>
        </w:rPr>
      </w:pPr>
      <w:r w:rsidRPr="00A57FEC">
        <w:rPr>
          <w:i/>
          <w:sz w:val="28"/>
          <w:szCs w:val="28"/>
          <w:lang w:val="vi-VN"/>
        </w:rPr>
        <w:t>Người thực hiện</w:t>
      </w:r>
      <w:r w:rsidRPr="00A57FEC">
        <w:rPr>
          <w:sz w:val="28"/>
          <w:szCs w:val="28"/>
          <w:lang w:val="vi-VN"/>
        </w:rPr>
        <w:t>:</w:t>
      </w:r>
      <w:r w:rsidRPr="00A57FEC">
        <w:rPr>
          <w:b/>
          <w:bCs/>
          <w:sz w:val="28"/>
          <w:szCs w:val="28"/>
          <w:lang w:val="vi-VN"/>
        </w:rPr>
        <w:t xml:space="preserve"> </w:t>
      </w:r>
      <w:r w:rsidRPr="00A57FEC">
        <w:rPr>
          <w:b/>
          <w:bCs/>
          <w:sz w:val="28"/>
          <w:szCs w:val="28"/>
        </w:rPr>
        <w:t>NGUYỄN MINH QUANG – 52000463</w:t>
      </w:r>
    </w:p>
    <w:p w14:paraId="7660DD39" w14:textId="77777777" w:rsidR="00CF2678" w:rsidRPr="00A57FEC" w:rsidRDefault="00CF2678" w:rsidP="00CF2678">
      <w:pPr>
        <w:suppressAutoHyphens/>
        <w:autoSpaceDE w:val="0"/>
        <w:autoSpaceDN w:val="0"/>
        <w:adjustRightInd w:val="0"/>
        <w:spacing w:line="360" w:lineRule="auto"/>
        <w:jc w:val="right"/>
        <w:rPr>
          <w:b/>
          <w:bCs/>
          <w:sz w:val="28"/>
          <w:szCs w:val="28"/>
        </w:rPr>
      </w:pPr>
      <w:r>
        <w:rPr>
          <w:b/>
          <w:bCs/>
          <w:sz w:val="28"/>
          <w:szCs w:val="28"/>
        </w:rPr>
        <w:t>NGUYỄN LÊ ANH</w:t>
      </w:r>
      <w:r w:rsidRPr="00A57FEC">
        <w:rPr>
          <w:b/>
          <w:bCs/>
          <w:sz w:val="28"/>
          <w:szCs w:val="28"/>
        </w:rPr>
        <w:t xml:space="preserve"> – 520</w:t>
      </w:r>
      <w:r>
        <w:rPr>
          <w:b/>
          <w:bCs/>
          <w:sz w:val="28"/>
          <w:szCs w:val="28"/>
        </w:rPr>
        <w:t>00623</w:t>
      </w:r>
    </w:p>
    <w:p w14:paraId="7D13DBC6" w14:textId="77777777" w:rsidR="00CF2678" w:rsidRPr="00A57FEC" w:rsidRDefault="00CF2678" w:rsidP="00CF2678">
      <w:pPr>
        <w:suppressAutoHyphens/>
        <w:autoSpaceDE w:val="0"/>
        <w:autoSpaceDN w:val="0"/>
        <w:adjustRightInd w:val="0"/>
        <w:spacing w:line="360" w:lineRule="auto"/>
        <w:jc w:val="right"/>
        <w:rPr>
          <w:b/>
          <w:bCs/>
          <w:sz w:val="28"/>
          <w:szCs w:val="28"/>
        </w:rPr>
      </w:pPr>
      <w:r w:rsidRPr="00A57FEC">
        <w:rPr>
          <w:b/>
          <w:bCs/>
          <w:sz w:val="28"/>
          <w:szCs w:val="28"/>
        </w:rPr>
        <w:t xml:space="preserve">NGUYỄN </w:t>
      </w:r>
      <w:r>
        <w:rPr>
          <w:b/>
          <w:bCs/>
          <w:sz w:val="28"/>
          <w:szCs w:val="28"/>
        </w:rPr>
        <w:t>KHÁNH HÒA</w:t>
      </w:r>
      <w:r w:rsidRPr="00A57FEC">
        <w:rPr>
          <w:b/>
          <w:bCs/>
          <w:sz w:val="28"/>
          <w:szCs w:val="28"/>
        </w:rPr>
        <w:t xml:space="preserve"> – 52000</w:t>
      </w:r>
      <w:r>
        <w:rPr>
          <w:b/>
          <w:bCs/>
          <w:sz w:val="28"/>
          <w:szCs w:val="28"/>
        </w:rPr>
        <w:t>664</w:t>
      </w:r>
    </w:p>
    <w:p w14:paraId="7DE335BC" w14:textId="77777777" w:rsidR="00CF2678" w:rsidRPr="00A57FEC" w:rsidRDefault="00CF2678" w:rsidP="00CF2678">
      <w:pPr>
        <w:suppressAutoHyphens/>
        <w:autoSpaceDE w:val="0"/>
        <w:autoSpaceDN w:val="0"/>
        <w:adjustRightInd w:val="0"/>
        <w:spacing w:line="360" w:lineRule="auto"/>
        <w:jc w:val="right"/>
        <w:rPr>
          <w:sz w:val="28"/>
          <w:szCs w:val="28"/>
        </w:rPr>
      </w:pPr>
      <w:r w:rsidRPr="00A57FEC">
        <w:rPr>
          <w:sz w:val="28"/>
          <w:szCs w:val="28"/>
        </w:rPr>
        <w:t>Nhóm môn học</w:t>
      </w:r>
      <w:r w:rsidRPr="00A57FEC">
        <w:rPr>
          <w:b/>
          <w:bCs/>
          <w:sz w:val="28"/>
          <w:szCs w:val="28"/>
          <w:lang w:val="vi-VN"/>
        </w:rPr>
        <w:t xml:space="preserve">: </w:t>
      </w:r>
      <w:r>
        <w:rPr>
          <w:b/>
          <w:bCs/>
          <w:sz w:val="28"/>
          <w:szCs w:val="28"/>
        </w:rPr>
        <w:t>N5</w:t>
      </w:r>
    </w:p>
    <w:p w14:paraId="1091626A" w14:textId="77777777" w:rsidR="00CF2678" w:rsidRPr="00A57FEC" w:rsidRDefault="00CF2678" w:rsidP="00CF2678">
      <w:pPr>
        <w:suppressAutoHyphens/>
        <w:autoSpaceDE w:val="0"/>
        <w:autoSpaceDN w:val="0"/>
        <w:adjustRightInd w:val="0"/>
        <w:spacing w:line="360" w:lineRule="auto"/>
        <w:jc w:val="center"/>
        <w:rPr>
          <w:b/>
          <w:bCs/>
          <w:lang w:val="vi-VN"/>
        </w:rPr>
      </w:pPr>
    </w:p>
    <w:p w14:paraId="34792C63" w14:textId="77777777" w:rsidR="00CF2678" w:rsidRDefault="00CF2678" w:rsidP="00CF2678">
      <w:pPr>
        <w:suppressAutoHyphens/>
        <w:autoSpaceDE w:val="0"/>
        <w:autoSpaceDN w:val="0"/>
        <w:adjustRightInd w:val="0"/>
        <w:spacing w:line="360" w:lineRule="auto"/>
        <w:rPr>
          <w:b/>
          <w:bCs/>
        </w:rPr>
      </w:pPr>
    </w:p>
    <w:p w14:paraId="27A8AE6E" w14:textId="77777777" w:rsidR="00CF2678" w:rsidRPr="00A57FEC" w:rsidRDefault="00CF2678" w:rsidP="00CF2678">
      <w:pPr>
        <w:suppressAutoHyphens/>
        <w:autoSpaceDE w:val="0"/>
        <w:autoSpaceDN w:val="0"/>
        <w:adjustRightInd w:val="0"/>
        <w:spacing w:line="360" w:lineRule="auto"/>
        <w:rPr>
          <w:b/>
          <w:bCs/>
        </w:rPr>
      </w:pPr>
    </w:p>
    <w:p w14:paraId="0D386AFC" w14:textId="77777777" w:rsidR="00CF2678" w:rsidRPr="00A57FEC" w:rsidRDefault="00CF2678" w:rsidP="00CF2678">
      <w:pPr>
        <w:suppressAutoHyphens/>
        <w:autoSpaceDE w:val="0"/>
        <w:autoSpaceDN w:val="0"/>
        <w:adjustRightInd w:val="0"/>
        <w:spacing w:line="360" w:lineRule="auto"/>
        <w:jc w:val="center"/>
        <w:rPr>
          <w:b/>
          <w:bCs/>
        </w:rPr>
      </w:pPr>
    </w:p>
    <w:p w14:paraId="7496F7E0" w14:textId="3FE40F0D" w:rsidR="00CA05CB" w:rsidRPr="00A57FEC" w:rsidRDefault="00CF2678" w:rsidP="00CF2678">
      <w:pPr>
        <w:suppressAutoHyphens/>
        <w:autoSpaceDE w:val="0"/>
        <w:autoSpaceDN w:val="0"/>
        <w:adjustRightInd w:val="0"/>
        <w:spacing w:line="360" w:lineRule="auto"/>
        <w:jc w:val="center"/>
        <w:rPr>
          <w:b/>
          <w:bCs/>
          <w:iCs/>
          <w:sz w:val="28"/>
          <w:szCs w:val="28"/>
        </w:rPr>
        <w:sectPr w:rsidR="00CA05CB" w:rsidRPr="00A57FEC" w:rsidSect="00155A9F">
          <w:pgSz w:w="11906" w:h="16838" w:code="9"/>
          <w:pgMar w:top="1985" w:right="1134" w:bottom="1701" w:left="1985" w:header="720" w:footer="720" w:gutter="0"/>
          <w:pgNumType w:fmt="lowerRoman" w:start="1"/>
          <w:cols w:space="720"/>
          <w:docGrid w:linePitch="360"/>
        </w:sectPr>
      </w:pPr>
      <w:r w:rsidRPr="00A57FEC">
        <w:rPr>
          <w:b/>
          <w:bCs/>
          <w:iCs/>
          <w:sz w:val="28"/>
          <w:szCs w:val="28"/>
          <w:lang w:val="vi-VN"/>
        </w:rPr>
        <w:t>THÀNH PHỐ HỒ CHÍ MINH, NĂM 20</w:t>
      </w:r>
      <w:r w:rsidR="006C763C">
        <w:rPr>
          <w:b/>
          <w:bCs/>
          <w:iCs/>
          <w:sz w:val="28"/>
          <w:szCs w:val="28"/>
        </w:rPr>
        <w:t>23</w:t>
      </w:r>
    </w:p>
    <w:p w14:paraId="5EB04323" w14:textId="77777777" w:rsidR="00CA05CB" w:rsidRPr="00A57FEC" w:rsidRDefault="00CA05CB" w:rsidP="00B32EC6">
      <w:pPr>
        <w:pStyle w:val="Tiucctrangmu"/>
        <w:tabs>
          <w:tab w:val="left" w:pos="5954"/>
        </w:tabs>
        <w:spacing w:line="360" w:lineRule="auto"/>
        <w:outlineLvl w:val="0"/>
        <w:rPr>
          <w:lang w:val="vi-VN"/>
        </w:rPr>
      </w:pPr>
      <w:bookmarkStart w:id="1" w:name="_Toc77871245"/>
      <w:bookmarkStart w:id="2" w:name="_Toc133096685"/>
      <w:bookmarkStart w:id="3" w:name="_Toc387692908"/>
      <w:bookmarkStart w:id="4" w:name="_Toc76456446"/>
      <w:bookmarkStart w:id="5" w:name="_Toc76457155"/>
      <w:bookmarkEnd w:id="0"/>
      <w:r w:rsidRPr="00A57FEC">
        <w:rPr>
          <w:lang w:val="vi-VN"/>
        </w:rPr>
        <w:lastRenderedPageBreak/>
        <w:t>LỜI CẢM ƠN</w:t>
      </w:r>
      <w:bookmarkEnd w:id="1"/>
      <w:bookmarkEnd w:id="2"/>
    </w:p>
    <w:p w14:paraId="2B0C6BCF" w14:textId="45BE8BEA" w:rsidR="00CA05CB" w:rsidRPr="00A57FEC" w:rsidRDefault="00CA05CB" w:rsidP="00B32EC6">
      <w:pPr>
        <w:pStyle w:val="Nidungvnbn"/>
        <w:rPr>
          <w:b/>
          <w:bCs/>
          <w:sz w:val="32"/>
          <w:szCs w:val="32"/>
          <w:lang w:val="vi-VN"/>
        </w:rPr>
      </w:pPr>
      <w:r w:rsidRPr="00A57FEC">
        <w:rPr>
          <w:lang w:val="vi-VN"/>
        </w:rPr>
        <w:t xml:space="preserve">Tôi xin chân thành cảm ơn </w:t>
      </w:r>
      <w:r w:rsidRPr="00A57FEC">
        <w:t xml:space="preserve">đến </w:t>
      </w:r>
      <w:r w:rsidR="004F2ECE">
        <w:t>thầy Vũ Đình Hồng</w:t>
      </w:r>
      <w:r w:rsidRPr="00A57FEC">
        <w:t xml:space="preserve">, là người đã truyền đạt những kiến thức nền tảng về </w:t>
      </w:r>
      <w:r w:rsidR="004F2ECE">
        <w:t xml:space="preserve">phát triển ứng dụng web với Nodejs </w:t>
      </w:r>
      <w:r w:rsidRPr="00A57FEC">
        <w:t>,</w:t>
      </w:r>
      <w:r w:rsidR="00B229FC" w:rsidRPr="00A57FEC">
        <w:t xml:space="preserve"> những kiến thức</w:t>
      </w:r>
      <w:r w:rsidR="00A242F6" w:rsidRPr="00A57FEC">
        <w:t xml:space="preserve"> bổ ích</w:t>
      </w:r>
      <w:r w:rsidR="004F2ECE">
        <w:t xml:space="preserve"> về Node.js</w:t>
      </w:r>
      <w:r w:rsidR="00A242F6" w:rsidRPr="00A57FEC">
        <w:t xml:space="preserve"> mà chúng</w:t>
      </w:r>
      <w:r w:rsidRPr="00A57FEC">
        <w:t xml:space="preserve"> </w:t>
      </w:r>
      <w:r w:rsidR="00D82636" w:rsidRPr="00A57FEC">
        <w:t>em</w:t>
      </w:r>
      <w:r w:rsidRPr="00A57FEC">
        <w:t xml:space="preserve"> có thể áp dụng để</w:t>
      </w:r>
      <w:r w:rsidR="004F2ECE">
        <w:t xml:space="preserve"> phát triển web một cách tốt hơn, và để</w:t>
      </w:r>
      <w:r w:rsidRPr="00A57FEC">
        <w:t xml:space="preserve"> hoàn thành bài báo cáo cuối kì này một cách tốt nhất.</w:t>
      </w:r>
    </w:p>
    <w:p w14:paraId="1690B2BA" w14:textId="77777777" w:rsidR="00CA05CB" w:rsidRPr="00A57FEC" w:rsidRDefault="00CA05CB" w:rsidP="00B32EC6">
      <w:pPr>
        <w:spacing w:line="360" w:lineRule="auto"/>
        <w:rPr>
          <w:i/>
          <w:sz w:val="26"/>
          <w:szCs w:val="26"/>
        </w:rPr>
      </w:pPr>
    </w:p>
    <w:p w14:paraId="48254AD5" w14:textId="77777777" w:rsidR="00CA05CB" w:rsidRPr="00A57FEC" w:rsidRDefault="00CA05CB" w:rsidP="00B32EC6">
      <w:pPr>
        <w:spacing w:line="360" w:lineRule="auto"/>
        <w:rPr>
          <w:i/>
          <w:sz w:val="26"/>
          <w:szCs w:val="26"/>
        </w:rPr>
      </w:pPr>
    </w:p>
    <w:p w14:paraId="59B4AF3C" w14:textId="77777777" w:rsidR="00CA05CB" w:rsidRPr="00A57FEC" w:rsidRDefault="00CA05CB" w:rsidP="00B32EC6">
      <w:pPr>
        <w:spacing w:line="360" w:lineRule="auto"/>
        <w:rPr>
          <w:i/>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351"/>
      </w:tblGrid>
      <w:tr w:rsidR="00CA05CB" w:rsidRPr="00A57FEC" w14:paraId="7A186364" w14:textId="77777777" w:rsidTr="00994BE8">
        <w:tc>
          <w:tcPr>
            <w:tcW w:w="3652" w:type="dxa"/>
          </w:tcPr>
          <w:p w14:paraId="03B3732F" w14:textId="77777777" w:rsidR="00CA05CB" w:rsidRPr="00A57FEC" w:rsidRDefault="00CA05CB" w:rsidP="00B32EC6">
            <w:pPr>
              <w:tabs>
                <w:tab w:val="left" w:leader="dot" w:pos="0"/>
                <w:tab w:val="left" w:leader="dot" w:pos="9072"/>
              </w:tabs>
              <w:spacing w:line="360" w:lineRule="auto"/>
              <w:ind w:right="-80"/>
              <w:rPr>
                <w:sz w:val="26"/>
                <w:szCs w:val="26"/>
              </w:rPr>
            </w:pPr>
          </w:p>
        </w:tc>
        <w:tc>
          <w:tcPr>
            <w:tcW w:w="5351" w:type="dxa"/>
          </w:tcPr>
          <w:p w14:paraId="16567225" w14:textId="68B3AA2C" w:rsidR="00CA05CB" w:rsidRPr="00A57FEC" w:rsidRDefault="00CA05CB" w:rsidP="00B32EC6">
            <w:pPr>
              <w:spacing w:line="360" w:lineRule="auto"/>
              <w:jc w:val="center"/>
              <w:rPr>
                <w:i/>
                <w:sz w:val="26"/>
                <w:szCs w:val="26"/>
              </w:rPr>
            </w:pPr>
            <w:r w:rsidRPr="00A57FEC">
              <w:rPr>
                <w:i/>
                <w:sz w:val="26"/>
                <w:szCs w:val="26"/>
                <w:lang w:val="vi-VN"/>
              </w:rPr>
              <w:t xml:space="preserve">TP. Hồ Chí Minh, ngày </w:t>
            </w:r>
            <w:r w:rsidR="004F2ECE">
              <w:rPr>
                <w:i/>
                <w:sz w:val="26"/>
                <w:szCs w:val="26"/>
              </w:rPr>
              <w:t>22</w:t>
            </w:r>
            <w:r w:rsidRPr="00A57FEC">
              <w:rPr>
                <w:i/>
                <w:sz w:val="26"/>
                <w:szCs w:val="26"/>
                <w:lang w:val="vi-VN"/>
              </w:rPr>
              <w:t xml:space="preserve"> tháng </w:t>
            </w:r>
            <w:r w:rsidR="004F2ECE">
              <w:rPr>
                <w:i/>
                <w:sz w:val="26"/>
                <w:szCs w:val="26"/>
              </w:rPr>
              <w:t>04</w:t>
            </w:r>
            <w:r w:rsidRPr="00A57FEC">
              <w:rPr>
                <w:i/>
                <w:sz w:val="26"/>
                <w:szCs w:val="26"/>
                <w:lang w:val="vi-VN"/>
              </w:rPr>
              <w:t xml:space="preserve"> năm 202</w:t>
            </w:r>
            <w:r w:rsidR="004F2ECE">
              <w:rPr>
                <w:i/>
                <w:sz w:val="26"/>
                <w:szCs w:val="26"/>
              </w:rPr>
              <w:t>3</w:t>
            </w:r>
          </w:p>
          <w:p w14:paraId="0D65C565" w14:textId="77777777" w:rsidR="00CA05CB" w:rsidRPr="00A57FEC" w:rsidRDefault="00CA05CB" w:rsidP="00B32EC6">
            <w:pPr>
              <w:spacing w:line="360" w:lineRule="auto"/>
              <w:jc w:val="center"/>
              <w:rPr>
                <w:b/>
                <w:sz w:val="26"/>
                <w:szCs w:val="26"/>
                <w:lang w:val="vi-VN"/>
              </w:rPr>
            </w:pPr>
            <w:r w:rsidRPr="00A57FEC">
              <w:rPr>
                <w:b/>
                <w:sz w:val="26"/>
                <w:szCs w:val="26"/>
                <w:lang w:val="vi-VN"/>
              </w:rPr>
              <w:t>Tác giả</w:t>
            </w:r>
          </w:p>
          <w:p w14:paraId="14525FE7" w14:textId="77777777" w:rsidR="00CA05CB" w:rsidRPr="00A57FEC" w:rsidRDefault="00CA05CB" w:rsidP="00B32EC6">
            <w:pPr>
              <w:spacing w:after="120" w:line="360" w:lineRule="auto"/>
              <w:jc w:val="center"/>
              <w:rPr>
                <w:i/>
                <w:sz w:val="26"/>
                <w:szCs w:val="26"/>
                <w:lang w:val="vi-VN"/>
              </w:rPr>
            </w:pPr>
            <w:r w:rsidRPr="00A57FEC">
              <w:rPr>
                <w:i/>
                <w:sz w:val="26"/>
                <w:szCs w:val="26"/>
                <w:lang w:val="vi-VN"/>
              </w:rPr>
              <w:t>(Ký tên và ghi rõ họ tên)</w:t>
            </w:r>
          </w:p>
          <w:p w14:paraId="3735DAD7" w14:textId="77777777" w:rsidR="00CA05CB" w:rsidRPr="00A57FEC" w:rsidRDefault="00CA05CB" w:rsidP="00B32EC6">
            <w:pPr>
              <w:spacing w:after="120" w:line="360" w:lineRule="auto"/>
              <w:ind w:left="3211" w:firstLine="360"/>
              <w:jc w:val="center"/>
              <w:rPr>
                <w:i/>
                <w:sz w:val="26"/>
                <w:szCs w:val="26"/>
                <w:lang w:val="vi-VN"/>
              </w:rPr>
            </w:pPr>
          </w:p>
          <w:p w14:paraId="28192D3E" w14:textId="77777777" w:rsidR="00CA05CB" w:rsidRPr="00A57FEC" w:rsidRDefault="00CA05CB" w:rsidP="00B32EC6">
            <w:pPr>
              <w:spacing w:after="120" w:line="360" w:lineRule="auto"/>
              <w:ind w:left="3211" w:firstLine="360"/>
              <w:jc w:val="center"/>
              <w:rPr>
                <w:i/>
                <w:sz w:val="26"/>
                <w:szCs w:val="26"/>
                <w:lang w:val="vi-VN"/>
              </w:rPr>
            </w:pPr>
          </w:p>
          <w:p w14:paraId="68E973C5" w14:textId="77777777" w:rsidR="00CA05CB" w:rsidRPr="00A57FEC" w:rsidRDefault="00CA05CB" w:rsidP="00B32EC6">
            <w:pPr>
              <w:spacing w:after="120" w:line="360" w:lineRule="auto"/>
              <w:ind w:left="3211" w:firstLine="360"/>
              <w:jc w:val="center"/>
              <w:rPr>
                <w:i/>
                <w:sz w:val="26"/>
                <w:szCs w:val="26"/>
                <w:lang w:val="vi-VN"/>
              </w:rPr>
            </w:pPr>
          </w:p>
          <w:p w14:paraId="4CE3B1E3" w14:textId="77777777" w:rsidR="00CA05CB" w:rsidRPr="00A57FEC" w:rsidRDefault="00CA05CB" w:rsidP="00B32EC6">
            <w:pPr>
              <w:tabs>
                <w:tab w:val="left" w:leader="dot" w:pos="0"/>
                <w:tab w:val="left" w:leader="dot" w:pos="9072"/>
              </w:tabs>
              <w:spacing w:line="360" w:lineRule="auto"/>
              <w:ind w:right="-80"/>
              <w:rPr>
                <w:sz w:val="26"/>
                <w:szCs w:val="26"/>
              </w:rPr>
            </w:pPr>
          </w:p>
          <w:p w14:paraId="562C3C76" w14:textId="77777777" w:rsidR="00CA05CB" w:rsidRPr="00A57FEC" w:rsidRDefault="00CA05CB" w:rsidP="00B32EC6">
            <w:pPr>
              <w:tabs>
                <w:tab w:val="left" w:leader="dot" w:pos="0"/>
                <w:tab w:val="left" w:leader="dot" w:pos="9072"/>
              </w:tabs>
              <w:spacing w:line="360" w:lineRule="auto"/>
              <w:ind w:right="-80"/>
              <w:rPr>
                <w:sz w:val="26"/>
                <w:szCs w:val="26"/>
              </w:rPr>
            </w:pPr>
          </w:p>
        </w:tc>
      </w:tr>
    </w:tbl>
    <w:p w14:paraId="14A9DC15" w14:textId="77777777" w:rsidR="00CA05CB" w:rsidRPr="00A57FEC" w:rsidRDefault="00CA05CB" w:rsidP="00B32EC6">
      <w:pPr>
        <w:pStyle w:val="Nidungvnbn"/>
        <w:ind w:firstLine="0"/>
        <w:rPr>
          <w:b/>
          <w:bCs/>
          <w:sz w:val="32"/>
          <w:szCs w:val="32"/>
          <w:lang w:val="vi-VN"/>
        </w:rPr>
      </w:pPr>
      <w:r w:rsidRPr="00A57FEC">
        <w:rPr>
          <w:b/>
          <w:bCs/>
          <w:sz w:val="32"/>
          <w:szCs w:val="32"/>
          <w:lang w:val="vi-VN"/>
        </w:rPr>
        <w:br w:type="page"/>
      </w:r>
    </w:p>
    <w:p w14:paraId="536CC28E" w14:textId="77777777" w:rsidR="00CA05CB" w:rsidRPr="00A57FEC" w:rsidRDefault="00CA05CB" w:rsidP="00B32EC6">
      <w:pPr>
        <w:spacing w:line="360" w:lineRule="auto"/>
        <w:jc w:val="center"/>
        <w:rPr>
          <w:b/>
          <w:sz w:val="32"/>
          <w:szCs w:val="32"/>
          <w:lang w:val="vi-VN"/>
        </w:rPr>
      </w:pPr>
      <w:r w:rsidRPr="00A57FEC">
        <w:rPr>
          <w:b/>
          <w:sz w:val="32"/>
          <w:szCs w:val="32"/>
          <w:lang w:val="vi-VN"/>
        </w:rPr>
        <w:lastRenderedPageBreak/>
        <w:t>ĐỒ ÁN</w:t>
      </w:r>
      <w:r w:rsidRPr="00A57FEC">
        <w:rPr>
          <w:b/>
          <w:sz w:val="32"/>
          <w:szCs w:val="32"/>
        </w:rPr>
        <w:t xml:space="preserve"> / BÁO CÁO</w:t>
      </w:r>
      <w:r w:rsidRPr="00A57FEC">
        <w:rPr>
          <w:b/>
          <w:sz w:val="32"/>
          <w:szCs w:val="32"/>
          <w:lang w:val="vi-VN"/>
        </w:rPr>
        <w:t xml:space="preserve"> ĐƯỢC HOÀN THÀNH</w:t>
      </w:r>
    </w:p>
    <w:p w14:paraId="0E70B2E2" w14:textId="77777777" w:rsidR="00CA05CB" w:rsidRPr="00A57FEC" w:rsidRDefault="00CA05CB" w:rsidP="00B32EC6">
      <w:pPr>
        <w:spacing w:line="360" w:lineRule="auto"/>
        <w:jc w:val="center"/>
        <w:rPr>
          <w:b/>
          <w:sz w:val="32"/>
          <w:szCs w:val="32"/>
          <w:lang w:val="vi-VN"/>
        </w:rPr>
      </w:pPr>
      <w:r w:rsidRPr="00A57FEC">
        <w:rPr>
          <w:b/>
          <w:sz w:val="32"/>
          <w:szCs w:val="32"/>
          <w:lang w:val="vi-VN"/>
        </w:rPr>
        <w:t>TẠI TRƯỜNG ĐẠI HỌC TÔN ĐỨC THẮNG</w:t>
      </w:r>
    </w:p>
    <w:p w14:paraId="148B2DCB" w14:textId="77777777" w:rsidR="00CA05CB" w:rsidRPr="00A57FEC" w:rsidRDefault="00CA05CB" w:rsidP="00B32EC6">
      <w:pPr>
        <w:autoSpaceDE w:val="0"/>
        <w:autoSpaceDN w:val="0"/>
        <w:adjustRightInd w:val="0"/>
        <w:spacing w:line="360" w:lineRule="auto"/>
        <w:ind w:firstLine="720"/>
        <w:jc w:val="both"/>
        <w:rPr>
          <w:sz w:val="26"/>
          <w:szCs w:val="26"/>
          <w:lang w:val="vi-VN"/>
        </w:rPr>
      </w:pPr>
    </w:p>
    <w:p w14:paraId="3A68863C" w14:textId="77777777" w:rsidR="00CA05CB" w:rsidRPr="00A57FEC" w:rsidRDefault="00CA05CB" w:rsidP="00B32EC6">
      <w:pPr>
        <w:pStyle w:val="BodyText"/>
        <w:spacing w:before="181" w:line="360" w:lineRule="auto"/>
        <w:ind w:left="147" w:right="280" w:firstLine="676"/>
        <w:jc w:val="both"/>
        <w:rPr>
          <w:sz w:val="26"/>
          <w:szCs w:val="26"/>
          <w:lang w:val="vi-VN"/>
        </w:rPr>
      </w:pPr>
      <w:r w:rsidRPr="00A57FEC">
        <w:rPr>
          <w:sz w:val="26"/>
          <w:szCs w:val="26"/>
          <w:lang w:val="vi-VN"/>
        </w:rPr>
        <w:t xml:space="preserve">Các </w:t>
      </w:r>
      <w:r w:rsidRPr="00A57FEC">
        <w:rPr>
          <w:spacing w:val="3"/>
          <w:sz w:val="26"/>
          <w:szCs w:val="26"/>
          <w:lang w:val="vi-VN"/>
        </w:rPr>
        <w:t xml:space="preserve">nội </w:t>
      </w:r>
      <w:r w:rsidRPr="00A57FEC">
        <w:rPr>
          <w:sz w:val="26"/>
          <w:szCs w:val="26"/>
          <w:lang w:val="vi-VN"/>
        </w:rPr>
        <w:t xml:space="preserve">dung nghiên cứu, kết quả trong đề tài </w:t>
      </w:r>
      <w:r w:rsidRPr="00A57FEC">
        <w:rPr>
          <w:spacing w:val="3"/>
          <w:sz w:val="26"/>
          <w:szCs w:val="26"/>
          <w:lang w:val="vi-VN"/>
        </w:rPr>
        <w:t xml:space="preserve">này </w:t>
      </w:r>
      <w:r w:rsidRPr="00A57FEC">
        <w:rPr>
          <w:sz w:val="26"/>
          <w:szCs w:val="26"/>
          <w:lang w:val="vi-VN"/>
        </w:rPr>
        <w:t xml:space="preserve">là trung thực và chưa công bố dưới bất </w:t>
      </w:r>
      <w:r w:rsidRPr="00A57FEC">
        <w:rPr>
          <w:spacing w:val="3"/>
          <w:sz w:val="26"/>
          <w:szCs w:val="26"/>
          <w:lang w:val="vi-VN"/>
        </w:rPr>
        <w:t xml:space="preserve">kỳ </w:t>
      </w:r>
      <w:r w:rsidRPr="00A57FEC">
        <w:rPr>
          <w:sz w:val="26"/>
          <w:szCs w:val="26"/>
          <w:lang w:val="vi-VN"/>
        </w:rPr>
        <w:t xml:space="preserve">hình thức nào trước đây. Những </w:t>
      </w:r>
      <w:r w:rsidRPr="00A57FEC">
        <w:rPr>
          <w:spacing w:val="-5"/>
          <w:sz w:val="26"/>
          <w:szCs w:val="26"/>
          <w:lang w:val="vi-VN"/>
        </w:rPr>
        <w:t xml:space="preserve">số </w:t>
      </w:r>
      <w:r w:rsidRPr="00A57FEC">
        <w:rPr>
          <w:sz w:val="26"/>
          <w:szCs w:val="26"/>
          <w:lang w:val="vi-VN"/>
        </w:rPr>
        <w:t xml:space="preserve">liệu trong các bảng biểu phục vụ cho việc phân tích, nhận xét, đánh giá được chính tác giả thu thập </w:t>
      </w:r>
      <w:r w:rsidRPr="00A57FEC">
        <w:rPr>
          <w:spacing w:val="-3"/>
          <w:sz w:val="26"/>
          <w:szCs w:val="26"/>
          <w:lang w:val="vi-VN"/>
        </w:rPr>
        <w:t xml:space="preserve">từ </w:t>
      </w:r>
      <w:r w:rsidRPr="00A57FEC">
        <w:rPr>
          <w:sz w:val="26"/>
          <w:szCs w:val="26"/>
          <w:lang w:val="vi-VN"/>
        </w:rPr>
        <w:t>các nguồn khác</w:t>
      </w:r>
      <w:r w:rsidRPr="00A57FEC">
        <w:rPr>
          <w:spacing w:val="23"/>
          <w:sz w:val="26"/>
          <w:szCs w:val="26"/>
          <w:lang w:val="vi-VN"/>
        </w:rPr>
        <w:t xml:space="preserve"> </w:t>
      </w:r>
      <w:r w:rsidRPr="00A57FEC">
        <w:rPr>
          <w:sz w:val="26"/>
          <w:szCs w:val="26"/>
          <w:lang w:val="vi-VN"/>
        </w:rPr>
        <w:t>nhau có ghi rõ trong phần tài liệu tham khảo.</w:t>
      </w:r>
    </w:p>
    <w:p w14:paraId="56F27C32" w14:textId="77777777" w:rsidR="00CA05CB" w:rsidRPr="00A57FEC" w:rsidRDefault="00CA05CB" w:rsidP="00B32EC6">
      <w:pPr>
        <w:pStyle w:val="BodyText"/>
        <w:spacing w:before="181" w:line="360" w:lineRule="auto"/>
        <w:ind w:left="147" w:right="280" w:firstLine="676"/>
        <w:jc w:val="both"/>
        <w:rPr>
          <w:b/>
          <w:bCs/>
          <w:sz w:val="26"/>
          <w:szCs w:val="26"/>
          <w:lang w:val="vi-VN"/>
        </w:rPr>
      </w:pPr>
      <w:r w:rsidRPr="00A57FEC">
        <w:rPr>
          <w:sz w:val="26"/>
          <w:szCs w:val="26"/>
          <w:lang w:val="vi-VN"/>
        </w:rPr>
        <w:t xml:space="preserve">Ngoài ra, trong Khóa luận/Đồ án tốt nghiệp còn sử dụng một số nhận xét, đánh giá cũng như số liệu của các tác giả khác, cơ quan tổ chức khác đều có trích dẫn và chú thích nguồn gốc. </w:t>
      </w:r>
    </w:p>
    <w:p w14:paraId="2F93602F" w14:textId="77777777" w:rsidR="00CA05CB" w:rsidRPr="00A57FEC" w:rsidRDefault="00CA05CB" w:rsidP="00B32EC6">
      <w:pPr>
        <w:pStyle w:val="BodyText"/>
        <w:spacing w:before="181" w:line="360" w:lineRule="auto"/>
        <w:ind w:left="147" w:right="280" w:firstLine="676"/>
        <w:jc w:val="both"/>
        <w:rPr>
          <w:sz w:val="26"/>
          <w:szCs w:val="26"/>
          <w:lang w:val="en-US"/>
        </w:rPr>
      </w:pPr>
      <w:r w:rsidRPr="00A57FEC">
        <w:rPr>
          <w:b/>
          <w:bCs/>
          <w:sz w:val="26"/>
          <w:szCs w:val="26"/>
          <w:lang w:val="vi-VN"/>
        </w:rPr>
        <w:t>Nếu phát hiện có bất kỳ sự gian lận nào tôi xin hoàn toàn chịu trách nhiệm về nội dung Khóa luận/Đồ án tốt nghiệp của mình</w:t>
      </w:r>
      <w:r w:rsidRPr="00A57FEC">
        <w:rPr>
          <w:sz w:val="26"/>
          <w:szCs w:val="26"/>
          <w:lang w:val="vi-VN"/>
        </w:rPr>
        <w:t>. Trường Đại học Tôn Đức Thắng không liên quan đến những vi phạm tác quyền, bản quyền do tôi gây ra trong quá trình thực hiện (nếu có).</w:t>
      </w:r>
    </w:p>
    <w:p w14:paraId="43DDB2A1" w14:textId="77777777" w:rsidR="00CA05CB" w:rsidRPr="00A57FEC" w:rsidRDefault="00CA05CB" w:rsidP="00B32EC6">
      <w:pPr>
        <w:pStyle w:val="BodyText"/>
        <w:spacing w:before="181" w:line="360" w:lineRule="auto"/>
        <w:ind w:left="147" w:right="280" w:firstLine="676"/>
        <w:jc w:val="both"/>
        <w:rPr>
          <w:sz w:val="26"/>
          <w:szCs w:val="26"/>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351"/>
      </w:tblGrid>
      <w:tr w:rsidR="00CA05CB" w:rsidRPr="00A57FEC" w14:paraId="08825751" w14:textId="77777777" w:rsidTr="00994BE8">
        <w:tc>
          <w:tcPr>
            <w:tcW w:w="3652" w:type="dxa"/>
          </w:tcPr>
          <w:p w14:paraId="2B1AB63D" w14:textId="77777777" w:rsidR="00CA05CB" w:rsidRPr="00A57FEC" w:rsidRDefault="00CA05CB" w:rsidP="00B32EC6">
            <w:pPr>
              <w:tabs>
                <w:tab w:val="left" w:leader="dot" w:pos="0"/>
                <w:tab w:val="left" w:leader="dot" w:pos="9072"/>
              </w:tabs>
              <w:spacing w:line="360" w:lineRule="auto"/>
              <w:ind w:right="-80"/>
              <w:rPr>
                <w:sz w:val="26"/>
                <w:szCs w:val="26"/>
              </w:rPr>
            </w:pPr>
          </w:p>
        </w:tc>
        <w:tc>
          <w:tcPr>
            <w:tcW w:w="5351" w:type="dxa"/>
          </w:tcPr>
          <w:p w14:paraId="3ACDFD47" w14:textId="2E652361" w:rsidR="00CA05CB" w:rsidRPr="00A57FEC" w:rsidRDefault="00CA05CB" w:rsidP="00B32EC6">
            <w:pPr>
              <w:spacing w:line="360" w:lineRule="auto"/>
              <w:jc w:val="center"/>
              <w:rPr>
                <w:i/>
                <w:sz w:val="26"/>
                <w:szCs w:val="26"/>
              </w:rPr>
            </w:pPr>
            <w:r w:rsidRPr="00A57FEC">
              <w:rPr>
                <w:i/>
                <w:sz w:val="26"/>
                <w:szCs w:val="26"/>
                <w:lang w:val="vi-VN"/>
              </w:rPr>
              <w:t xml:space="preserve">TP. Hồ Chí Minh, ngày </w:t>
            </w:r>
            <w:r w:rsidR="004F2ECE">
              <w:rPr>
                <w:i/>
                <w:sz w:val="26"/>
                <w:szCs w:val="26"/>
              </w:rPr>
              <w:t>22</w:t>
            </w:r>
            <w:r w:rsidRPr="00A57FEC">
              <w:rPr>
                <w:i/>
                <w:sz w:val="26"/>
                <w:szCs w:val="26"/>
                <w:lang w:val="vi-VN"/>
              </w:rPr>
              <w:t xml:space="preserve"> tháng </w:t>
            </w:r>
            <w:r w:rsidR="004F2ECE">
              <w:rPr>
                <w:i/>
                <w:sz w:val="26"/>
                <w:szCs w:val="26"/>
              </w:rPr>
              <w:t>04</w:t>
            </w:r>
            <w:r w:rsidRPr="00A57FEC">
              <w:rPr>
                <w:i/>
                <w:sz w:val="26"/>
                <w:szCs w:val="26"/>
                <w:lang w:val="vi-VN"/>
              </w:rPr>
              <w:t xml:space="preserve"> năm 20</w:t>
            </w:r>
            <w:r w:rsidRPr="00A57FEC">
              <w:rPr>
                <w:i/>
                <w:sz w:val="26"/>
                <w:szCs w:val="26"/>
              </w:rPr>
              <w:t>2</w:t>
            </w:r>
            <w:r w:rsidR="004F2ECE">
              <w:rPr>
                <w:i/>
                <w:sz w:val="26"/>
                <w:szCs w:val="26"/>
              </w:rPr>
              <w:t>3</w:t>
            </w:r>
          </w:p>
          <w:p w14:paraId="0B7A72B3" w14:textId="77777777" w:rsidR="00CA05CB" w:rsidRPr="00A57FEC" w:rsidRDefault="00CA05CB" w:rsidP="00B32EC6">
            <w:pPr>
              <w:spacing w:line="360" w:lineRule="auto"/>
              <w:jc w:val="center"/>
              <w:rPr>
                <w:i/>
                <w:sz w:val="26"/>
                <w:szCs w:val="26"/>
                <w:lang w:val="vi-VN"/>
              </w:rPr>
            </w:pPr>
            <w:r w:rsidRPr="00A57FEC">
              <w:rPr>
                <w:i/>
                <w:sz w:val="26"/>
                <w:szCs w:val="26"/>
                <w:lang w:val="vi-VN"/>
              </w:rPr>
              <w:t>Tác giả</w:t>
            </w:r>
          </w:p>
          <w:p w14:paraId="738EF1B3" w14:textId="77777777" w:rsidR="00CA05CB" w:rsidRPr="00A57FEC" w:rsidRDefault="00CA05CB" w:rsidP="00B32EC6">
            <w:pPr>
              <w:spacing w:after="120" w:line="360" w:lineRule="auto"/>
              <w:jc w:val="center"/>
              <w:rPr>
                <w:i/>
                <w:sz w:val="26"/>
                <w:szCs w:val="26"/>
                <w:lang w:val="vi-VN"/>
              </w:rPr>
            </w:pPr>
            <w:r w:rsidRPr="00A57FEC">
              <w:rPr>
                <w:i/>
                <w:sz w:val="26"/>
                <w:szCs w:val="26"/>
                <w:lang w:val="vi-VN"/>
              </w:rPr>
              <w:t>(Ký tên và ghi rõ họ tên)</w:t>
            </w:r>
          </w:p>
          <w:p w14:paraId="4DDB5477" w14:textId="77777777" w:rsidR="00CA05CB" w:rsidRPr="00A57FEC" w:rsidRDefault="00CA05CB" w:rsidP="00B32EC6">
            <w:pPr>
              <w:spacing w:after="120" w:line="360" w:lineRule="auto"/>
              <w:ind w:left="3211" w:firstLine="360"/>
              <w:jc w:val="center"/>
              <w:rPr>
                <w:i/>
                <w:sz w:val="26"/>
                <w:szCs w:val="26"/>
                <w:lang w:val="vi-VN"/>
              </w:rPr>
            </w:pPr>
          </w:p>
          <w:p w14:paraId="72443D68" w14:textId="77777777" w:rsidR="00CA05CB" w:rsidRPr="00A57FEC" w:rsidRDefault="00CA05CB" w:rsidP="00B32EC6">
            <w:pPr>
              <w:spacing w:after="120" w:line="360" w:lineRule="auto"/>
              <w:ind w:left="3211" w:firstLine="360"/>
              <w:jc w:val="center"/>
              <w:rPr>
                <w:i/>
                <w:sz w:val="26"/>
                <w:szCs w:val="26"/>
                <w:lang w:val="vi-VN"/>
              </w:rPr>
            </w:pPr>
          </w:p>
          <w:p w14:paraId="3EF4B95D" w14:textId="77777777" w:rsidR="00CA05CB" w:rsidRPr="00A57FEC" w:rsidRDefault="00CA05CB" w:rsidP="00B32EC6">
            <w:pPr>
              <w:spacing w:after="120" w:line="360" w:lineRule="auto"/>
              <w:ind w:left="3211" w:firstLine="360"/>
              <w:jc w:val="center"/>
              <w:rPr>
                <w:i/>
                <w:sz w:val="26"/>
                <w:szCs w:val="26"/>
                <w:lang w:val="vi-VN"/>
              </w:rPr>
            </w:pPr>
          </w:p>
          <w:p w14:paraId="106186F0" w14:textId="77777777" w:rsidR="00CA05CB" w:rsidRPr="00A57FEC" w:rsidRDefault="00CA05CB" w:rsidP="00161A02">
            <w:pPr>
              <w:spacing w:after="120" w:line="360" w:lineRule="auto"/>
              <w:jc w:val="center"/>
              <w:rPr>
                <w:sz w:val="26"/>
                <w:szCs w:val="26"/>
              </w:rPr>
            </w:pPr>
          </w:p>
        </w:tc>
      </w:tr>
    </w:tbl>
    <w:p w14:paraId="0B5C85C3" w14:textId="77777777" w:rsidR="00CA05CB" w:rsidRPr="00A57FEC" w:rsidRDefault="00CA05CB" w:rsidP="00B32EC6">
      <w:pPr>
        <w:spacing w:after="200" w:line="360" w:lineRule="auto"/>
        <w:rPr>
          <w:i/>
          <w:sz w:val="26"/>
          <w:szCs w:val="26"/>
          <w:lang w:val="vi-VN"/>
        </w:rPr>
      </w:pPr>
      <w:r w:rsidRPr="00A57FEC">
        <w:rPr>
          <w:i/>
          <w:sz w:val="26"/>
          <w:szCs w:val="26"/>
          <w:lang w:val="vi-VN"/>
        </w:rPr>
        <w:br w:type="page"/>
      </w:r>
    </w:p>
    <w:p w14:paraId="77843A51" w14:textId="77777777" w:rsidR="00CA05CB" w:rsidRPr="00A57FEC" w:rsidRDefault="00CA05CB" w:rsidP="00360D06">
      <w:pPr>
        <w:pStyle w:val="Chng"/>
        <w:spacing w:line="276" w:lineRule="auto"/>
        <w:jc w:val="center"/>
        <w:outlineLvl w:val="0"/>
        <w:rPr>
          <w:lang w:val="vi-VN"/>
        </w:rPr>
      </w:pPr>
      <w:bookmarkStart w:id="6" w:name="_Toc38934715"/>
      <w:bookmarkStart w:id="7" w:name="_Toc77871246"/>
      <w:bookmarkStart w:id="8" w:name="_Toc133096686"/>
      <w:bookmarkStart w:id="9" w:name="_Toc387692907"/>
      <w:r w:rsidRPr="00A57FEC">
        <w:rPr>
          <w:lang w:val="vi-VN"/>
        </w:rPr>
        <w:lastRenderedPageBreak/>
        <w:t>PHẦN XÁC NHẬN VÀ ĐÁNH GIÁ CỦA GIẢNG VIÊN</w:t>
      </w:r>
      <w:bookmarkEnd w:id="6"/>
      <w:bookmarkEnd w:id="7"/>
      <w:bookmarkEnd w:id="8"/>
    </w:p>
    <w:p w14:paraId="26BE2346" w14:textId="77777777" w:rsidR="00CA05CB" w:rsidRPr="00A57FEC" w:rsidRDefault="00CA05CB" w:rsidP="00360D06">
      <w:pPr>
        <w:pStyle w:val="Nidungvnbn"/>
        <w:spacing w:line="276" w:lineRule="auto"/>
        <w:rPr>
          <w:b/>
          <w:lang w:val="vi-VN"/>
        </w:rPr>
      </w:pPr>
      <w:r w:rsidRPr="00A57FEC">
        <w:rPr>
          <w:b/>
          <w:lang w:val="vi-VN"/>
        </w:rPr>
        <w:t>Phần xác nhận của GV hướng dẫn</w:t>
      </w:r>
    </w:p>
    <w:p w14:paraId="675BF2D8" w14:textId="77777777" w:rsidR="00CA05CB" w:rsidRPr="00A57FEC" w:rsidRDefault="00CA05CB" w:rsidP="00360D06">
      <w:pPr>
        <w:spacing w:after="200" w:line="276" w:lineRule="auto"/>
        <w:rPr>
          <w:sz w:val="32"/>
          <w:szCs w:val="32"/>
          <w:lang w:val="vi-VN"/>
        </w:rPr>
      </w:pPr>
      <w:r w:rsidRPr="00A57FE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802E12" w14:textId="39858293" w:rsidR="00CA05CB" w:rsidRPr="002667FF" w:rsidRDefault="00CA05CB" w:rsidP="00360D06">
      <w:pPr>
        <w:tabs>
          <w:tab w:val="center" w:pos="6237"/>
        </w:tabs>
        <w:spacing w:line="276" w:lineRule="auto"/>
      </w:pPr>
      <w:r w:rsidRPr="00A57FEC">
        <w:rPr>
          <w:lang w:val="vi-VN"/>
        </w:rPr>
        <w:tab/>
        <w:t>Tp. Hồ Chí Minh, ngày</w:t>
      </w:r>
      <w:r w:rsidR="00D82636" w:rsidRPr="00A57FEC">
        <w:t xml:space="preserve"> </w:t>
      </w:r>
      <w:r w:rsidR="004F2ECE">
        <w:t>22</w:t>
      </w:r>
      <w:r w:rsidR="00D82636" w:rsidRPr="00A57FEC">
        <w:t xml:space="preserve"> </w:t>
      </w:r>
      <w:r w:rsidRPr="00A57FEC">
        <w:rPr>
          <w:lang w:val="vi-VN"/>
        </w:rPr>
        <w:t>tháng</w:t>
      </w:r>
      <w:r w:rsidR="004F2ECE">
        <w:t xml:space="preserve"> 04 </w:t>
      </w:r>
      <w:r w:rsidR="002667FF">
        <w:rPr>
          <w:lang w:val="vi-VN"/>
        </w:rPr>
        <w:t>nă</w:t>
      </w:r>
      <w:r w:rsidR="002667FF">
        <w:t>m 202</w:t>
      </w:r>
      <w:r w:rsidR="004F2ECE">
        <w:t>3</w:t>
      </w:r>
    </w:p>
    <w:p w14:paraId="49744E11" w14:textId="77777777" w:rsidR="00CA05CB" w:rsidRPr="00A57FEC" w:rsidRDefault="00CA05CB" w:rsidP="00360D06">
      <w:pPr>
        <w:tabs>
          <w:tab w:val="center" w:pos="6237"/>
        </w:tabs>
        <w:spacing w:line="276" w:lineRule="auto"/>
        <w:rPr>
          <w:lang w:val="vi-VN"/>
        </w:rPr>
      </w:pPr>
      <w:r w:rsidRPr="00A57FEC">
        <w:rPr>
          <w:lang w:val="vi-VN"/>
        </w:rPr>
        <w:tab/>
        <w:t>(kí và ghi họ tên)</w:t>
      </w:r>
    </w:p>
    <w:p w14:paraId="0DE3C0BD" w14:textId="77777777" w:rsidR="00CA05CB" w:rsidRPr="00A57FEC" w:rsidRDefault="00CA05CB" w:rsidP="00360D06">
      <w:pPr>
        <w:spacing w:after="200" w:line="276" w:lineRule="auto"/>
        <w:rPr>
          <w:lang w:val="vi-VN"/>
        </w:rPr>
      </w:pPr>
    </w:p>
    <w:p w14:paraId="7565CEF9" w14:textId="77777777" w:rsidR="00CA05CB" w:rsidRPr="00A57FEC" w:rsidRDefault="00CA05CB" w:rsidP="00360D06">
      <w:pPr>
        <w:spacing w:after="200" w:line="276" w:lineRule="auto"/>
        <w:rPr>
          <w:lang w:val="vi-VN"/>
        </w:rPr>
      </w:pPr>
    </w:p>
    <w:p w14:paraId="5DC22F20" w14:textId="77777777" w:rsidR="00CA05CB" w:rsidRPr="00A57FEC" w:rsidRDefault="00CA05CB" w:rsidP="00360D06">
      <w:pPr>
        <w:spacing w:after="200" w:line="276" w:lineRule="auto"/>
        <w:rPr>
          <w:lang w:val="vi-VN"/>
        </w:rPr>
      </w:pPr>
    </w:p>
    <w:p w14:paraId="7D96C473" w14:textId="77777777" w:rsidR="00CA05CB" w:rsidRPr="00A57FEC" w:rsidRDefault="00CA05CB" w:rsidP="00360D06">
      <w:pPr>
        <w:pStyle w:val="Nidungvnbn"/>
        <w:spacing w:line="276" w:lineRule="auto"/>
        <w:rPr>
          <w:b/>
          <w:lang w:val="vi-VN"/>
        </w:rPr>
      </w:pPr>
      <w:r w:rsidRPr="00A57FEC">
        <w:rPr>
          <w:b/>
          <w:lang w:val="vi-VN"/>
        </w:rPr>
        <w:t>Phần đánh giá của GV chấm bài</w:t>
      </w:r>
    </w:p>
    <w:p w14:paraId="1BFB6A36" w14:textId="77777777" w:rsidR="00CA05CB" w:rsidRPr="00A57FEC" w:rsidRDefault="00CA05CB" w:rsidP="00360D06">
      <w:pPr>
        <w:spacing w:after="200" w:line="276" w:lineRule="auto"/>
        <w:rPr>
          <w:sz w:val="32"/>
          <w:szCs w:val="32"/>
          <w:lang w:val="vi-VN"/>
        </w:rPr>
      </w:pPr>
      <w:r w:rsidRPr="00A57FEC">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266BD1" w14:textId="6EA16240" w:rsidR="00CA05CB" w:rsidRPr="002667FF" w:rsidRDefault="00CA05CB" w:rsidP="00360D06">
      <w:pPr>
        <w:tabs>
          <w:tab w:val="center" w:pos="6237"/>
        </w:tabs>
        <w:spacing w:line="276" w:lineRule="auto"/>
      </w:pPr>
      <w:r w:rsidRPr="00A57FEC">
        <w:rPr>
          <w:lang w:val="vi-VN"/>
        </w:rPr>
        <w:tab/>
        <w:t>Tp. Hồ Chí Minh, ngày</w:t>
      </w:r>
      <w:r w:rsidR="00D82636" w:rsidRPr="00A57FEC">
        <w:t xml:space="preserve"> </w:t>
      </w:r>
      <w:r w:rsidR="004F2ECE">
        <w:t>22</w:t>
      </w:r>
      <w:r w:rsidR="00D82636" w:rsidRPr="00A57FEC">
        <w:t xml:space="preserve"> </w:t>
      </w:r>
      <w:r w:rsidRPr="00A57FEC">
        <w:rPr>
          <w:lang w:val="vi-VN"/>
        </w:rPr>
        <w:t>tháng</w:t>
      </w:r>
      <w:r w:rsidR="00D82636" w:rsidRPr="00A57FEC">
        <w:t xml:space="preserve"> </w:t>
      </w:r>
      <w:r w:rsidR="004F2ECE">
        <w:t>04</w:t>
      </w:r>
      <w:r w:rsidR="00D82636" w:rsidRPr="00A57FEC">
        <w:t xml:space="preserve"> </w:t>
      </w:r>
      <w:r w:rsidRPr="00A57FEC">
        <w:rPr>
          <w:lang w:val="vi-VN"/>
        </w:rPr>
        <w:t>năm</w:t>
      </w:r>
      <w:r w:rsidR="002667FF">
        <w:t xml:space="preserve"> 202</w:t>
      </w:r>
      <w:r w:rsidR="004F2ECE">
        <w:t>3</w:t>
      </w:r>
    </w:p>
    <w:p w14:paraId="3802EE5E" w14:textId="77777777" w:rsidR="00CA05CB" w:rsidRPr="00A57FEC" w:rsidRDefault="00CA05CB" w:rsidP="00360D06">
      <w:pPr>
        <w:tabs>
          <w:tab w:val="center" w:pos="6237"/>
        </w:tabs>
        <w:spacing w:line="276" w:lineRule="auto"/>
        <w:rPr>
          <w:lang w:val="vi-VN"/>
        </w:rPr>
      </w:pPr>
      <w:r w:rsidRPr="00A57FEC">
        <w:rPr>
          <w:lang w:val="vi-VN"/>
        </w:rPr>
        <w:tab/>
        <w:t>(kí và ghi họ tên)</w:t>
      </w:r>
    </w:p>
    <w:p w14:paraId="637F63E3" w14:textId="013CD580" w:rsidR="00CA05CB" w:rsidRPr="00A57FEC" w:rsidRDefault="00CA05CB" w:rsidP="00B32EC6">
      <w:pPr>
        <w:pStyle w:val="Tiucctrangmu"/>
        <w:tabs>
          <w:tab w:val="left" w:pos="5954"/>
        </w:tabs>
        <w:spacing w:line="360" w:lineRule="auto"/>
        <w:outlineLvl w:val="0"/>
        <w:rPr>
          <w:lang w:val="vi-VN"/>
        </w:rPr>
      </w:pPr>
      <w:r w:rsidRPr="00A57FEC">
        <w:rPr>
          <w:lang w:val="vi-VN"/>
        </w:rPr>
        <w:br w:type="page"/>
      </w:r>
      <w:bookmarkStart w:id="10" w:name="_Toc77871247"/>
      <w:bookmarkStart w:id="11" w:name="_Toc133096687"/>
      <w:r w:rsidRPr="00A57FEC">
        <w:rPr>
          <w:lang w:val="vi-VN"/>
        </w:rPr>
        <w:lastRenderedPageBreak/>
        <w:t>TÓM TẮT</w:t>
      </w:r>
      <w:bookmarkEnd w:id="9"/>
      <w:bookmarkEnd w:id="10"/>
      <w:bookmarkEnd w:id="11"/>
    </w:p>
    <w:p w14:paraId="2927F034" w14:textId="432B56AF" w:rsidR="00CA05CB" w:rsidRDefault="00CA05CB" w:rsidP="00B32EC6">
      <w:pPr>
        <w:pStyle w:val="Nidungvnbn"/>
      </w:pPr>
      <w:r w:rsidRPr="00A57FEC">
        <w:t xml:space="preserve">Trong bài báo cáo lần này, </w:t>
      </w:r>
      <w:r w:rsidR="00E1537B">
        <w:t xml:space="preserve">chúng em đang làm về </w:t>
      </w:r>
      <w:r w:rsidR="001D301C" w:rsidRPr="00A57FEC">
        <w:t xml:space="preserve">đề tài </w:t>
      </w:r>
      <w:r w:rsidR="00E1537B">
        <w:t xml:space="preserve">xây dựng một website xem phim trực tuyến, mà ở đó người dùng có thể đăng nhập, đăng kí tài khoản, người dùng có thể tìm kiếm phim </w:t>
      </w:r>
      <w:proofErr w:type="gramStart"/>
      <w:r w:rsidR="00E1537B">
        <w:t>theo</w:t>
      </w:r>
      <w:proofErr w:type="gramEnd"/>
      <w:r w:rsidR="00E1537B">
        <w:t xml:space="preserve"> thể loại, theo tên...</w:t>
      </w:r>
      <w:r w:rsidRPr="00A57FEC">
        <w:t>.</w:t>
      </w:r>
      <w:r w:rsidR="00E1537B">
        <w:t xml:space="preserve"> </w:t>
      </w:r>
      <w:proofErr w:type="gramStart"/>
      <w:r w:rsidR="00E1537B">
        <w:t>Đồng thời người dùng còn có thể xem được chi tiết của phim, nhân vật trong phim, để lại đánh giá và bình luận cho từng phim chi tiết.</w:t>
      </w:r>
      <w:proofErr w:type="gramEnd"/>
      <w:r w:rsidRPr="00A57FEC">
        <w:t xml:space="preserve"> </w:t>
      </w:r>
      <w:proofErr w:type="gramStart"/>
      <w:r w:rsidR="00E1537B">
        <w:t>Không những vậy, người dùng còn có thể thêm phim vào mục yêu thích của mình.</w:t>
      </w:r>
      <w:proofErr w:type="gramEnd"/>
    </w:p>
    <w:p w14:paraId="20D14AC2" w14:textId="7134180C" w:rsidR="00E1537B" w:rsidRPr="00A57FEC" w:rsidRDefault="00E1537B" w:rsidP="00B32EC6">
      <w:pPr>
        <w:pStyle w:val="Nidungvnbn"/>
      </w:pPr>
      <w:r>
        <w:t>Về phía admin, có thể quản lý thể loại phim, quản lý thông tin phim, quản lý người dùng và quản lý bình luận, đánh giá…</w:t>
      </w:r>
    </w:p>
    <w:p w14:paraId="6D284B8F" w14:textId="6F2DF43B" w:rsidR="00594E4C" w:rsidRPr="00A57FEC" w:rsidRDefault="00594E4C" w:rsidP="00B32EC6">
      <w:pPr>
        <w:pStyle w:val="Nidungvnbn"/>
      </w:pPr>
      <w:proofErr w:type="gramStart"/>
      <w:r w:rsidRPr="00A57FEC">
        <w:t>Phần trình bày chi tiết từng chương sẽ được thể hiện phía dưới.</w:t>
      </w:r>
      <w:proofErr w:type="gramEnd"/>
    </w:p>
    <w:p w14:paraId="3075FBE7" w14:textId="77777777" w:rsidR="00CA05CB" w:rsidRPr="00A57FEC" w:rsidRDefault="00CA05CB" w:rsidP="00B32EC6">
      <w:pPr>
        <w:pStyle w:val="Nidungvnbn"/>
        <w:rPr>
          <w:color w:val="000000"/>
          <w:szCs w:val="24"/>
          <w:lang w:val="vi-VN"/>
        </w:rPr>
      </w:pPr>
      <w:r w:rsidRPr="00A57FEC">
        <w:rPr>
          <w:color w:val="000000"/>
          <w:szCs w:val="24"/>
          <w:lang w:val="vi-VN"/>
        </w:rPr>
        <w:br w:type="page"/>
      </w:r>
    </w:p>
    <w:p w14:paraId="394D8A6F" w14:textId="77777777" w:rsidR="00CA05CB" w:rsidRPr="00A57FEC" w:rsidRDefault="00CA05CB" w:rsidP="00B32EC6">
      <w:pPr>
        <w:pStyle w:val="Chng"/>
        <w:ind w:firstLine="0"/>
        <w:jc w:val="center"/>
      </w:pPr>
      <w:r w:rsidRPr="00A57FEC">
        <w:lastRenderedPageBreak/>
        <w:t>MỤC LỤC</w:t>
      </w:r>
      <w:bookmarkEnd w:id="3"/>
      <w:bookmarkEnd w:id="4"/>
      <w:bookmarkEnd w:id="5"/>
    </w:p>
    <w:p w14:paraId="3597C538" w14:textId="77777777" w:rsidR="005D23FA" w:rsidRDefault="00CA05CB">
      <w:pPr>
        <w:pStyle w:val="TOC1"/>
        <w:rPr>
          <w:rFonts w:asciiTheme="minorHAnsi" w:eastAsiaTheme="minorEastAsia" w:hAnsiTheme="minorHAnsi" w:cstheme="minorBidi"/>
          <w:b w:val="0"/>
          <w:noProof/>
          <w:sz w:val="22"/>
          <w:szCs w:val="22"/>
        </w:rPr>
      </w:pPr>
      <w:r w:rsidRPr="00A57FEC">
        <w:fldChar w:fldCharType="begin"/>
      </w:r>
      <w:r w:rsidRPr="00A57FEC">
        <w:instrText xml:space="preserve"> TOC \o "1-3" \h \z \u </w:instrText>
      </w:r>
      <w:r w:rsidRPr="00A57FEC">
        <w:fldChar w:fldCharType="separate"/>
      </w:r>
      <w:hyperlink w:anchor="_Toc133096685" w:history="1">
        <w:r w:rsidR="005D23FA" w:rsidRPr="00EA1CF2">
          <w:rPr>
            <w:rStyle w:val="Hyperlink"/>
            <w:noProof/>
            <w:lang w:val="vi-VN"/>
          </w:rPr>
          <w:t>LỜI CẢM ƠN</w:t>
        </w:r>
        <w:r w:rsidR="005D23FA">
          <w:rPr>
            <w:noProof/>
            <w:webHidden/>
          </w:rPr>
          <w:tab/>
        </w:r>
        <w:r w:rsidR="005D23FA">
          <w:rPr>
            <w:noProof/>
            <w:webHidden/>
          </w:rPr>
          <w:fldChar w:fldCharType="begin"/>
        </w:r>
        <w:r w:rsidR="005D23FA">
          <w:rPr>
            <w:noProof/>
            <w:webHidden/>
          </w:rPr>
          <w:instrText xml:space="preserve"> PAGEREF _Toc133096685 \h </w:instrText>
        </w:r>
        <w:r w:rsidR="005D23FA">
          <w:rPr>
            <w:noProof/>
            <w:webHidden/>
          </w:rPr>
        </w:r>
        <w:r w:rsidR="005D23FA">
          <w:rPr>
            <w:noProof/>
            <w:webHidden/>
          </w:rPr>
          <w:fldChar w:fldCharType="separate"/>
        </w:r>
        <w:r w:rsidR="005D23FA">
          <w:rPr>
            <w:noProof/>
            <w:webHidden/>
          </w:rPr>
          <w:t>1</w:t>
        </w:r>
        <w:r w:rsidR="005D23FA">
          <w:rPr>
            <w:noProof/>
            <w:webHidden/>
          </w:rPr>
          <w:fldChar w:fldCharType="end"/>
        </w:r>
      </w:hyperlink>
    </w:p>
    <w:p w14:paraId="1A75B27D" w14:textId="77777777" w:rsidR="005D23FA" w:rsidRDefault="00D04B53">
      <w:pPr>
        <w:pStyle w:val="TOC1"/>
        <w:rPr>
          <w:rFonts w:asciiTheme="minorHAnsi" w:eastAsiaTheme="minorEastAsia" w:hAnsiTheme="minorHAnsi" w:cstheme="minorBidi"/>
          <w:b w:val="0"/>
          <w:noProof/>
          <w:sz w:val="22"/>
          <w:szCs w:val="22"/>
        </w:rPr>
      </w:pPr>
      <w:hyperlink w:anchor="_Toc133096686" w:history="1">
        <w:r w:rsidR="005D23FA" w:rsidRPr="00EA1CF2">
          <w:rPr>
            <w:rStyle w:val="Hyperlink"/>
            <w:noProof/>
            <w:lang w:val="vi-VN"/>
          </w:rPr>
          <w:t>PHẦN XÁC NHẬN VÀ ĐÁNH GIÁ CỦA GIẢNG VIÊN</w:t>
        </w:r>
        <w:r w:rsidR="005D23FA">
          <w:rPr>
            <w:noProof/>
            <w:webHidden/>
          </w:rPr>
          <w:tab/>
        </w:r>
        <w:r w:rsidR="005D23FA">
          <w:rPr>
            <w:noProof/>
            <w:webHidden/>
          </w:rPr>
          <w:fldChar w:fldCharType="begin"/>
        </w:r>
        <w:r w:rsidR="005D23FA">
          <w:rPr>
            <w:noProof/>
            <w:webHidden/>
          </w:rPr>
          <w:instrText xml:space="preserve"> PAGEREF _Toc133096686 \h </w:instrText>
        </w:r>
        <w:r w:rsidR="005D23FA">
          <w:rPr>
            <w:noProof/>
            <w:webHidden/>
          </w:rPr>
        </w:r>
        <w:r w:rsidR="005D23FA">
          <w:rPr>
            <w:noProof/>
            <w:webHidden/>
          </w:rPr>
          <w:fldChar w:fldCharType="separate"/>
        </w:r>
        <w:r w:rsidR="005D23FA">
          <w:rPr>
            <w:noProof/>
            <w:webHidden/>
          </w:rPr>
          <w:t>3</w:t>
        </w:r>
        <w:r w:rsidR="005D23FA">
          <w:rPr>
            <w:noProof/>
            <w:webHidden/>
          </w:rPr>
          <w:fldChar w:fldCharType="end"/>
        </w:r>
      </w:hyperlink>
    </w:p>
    <w:p w14:paraId="304D2147" w14:textId="77777777" w:rsidR="005D23FA" w:rsidRDefault="00D04B53">
      <w:pPr>
        <w:pStyle w:val="TOC1"/>
        <w:rPr>
          <w:rFonts w:asciiTheme="minorHAnsi" w:eastAsiaTheme="minorEastAsia" w:hAnsiTheme="minorHAnsi" w:cstheme="minorBidi"/>
          <w:b w:val="0"/>
          <w:noProof/>
          <w:sz w:val="22"/>
          <w:szCs w:val="22"/>
        </w:rPr>
      </w:pPr>
      <w:hyperlink w:anchor="_Toc133096687" w:history="1">
        <w:r w:rsidR="005D23FA" w:rsidRPr="00EA1CF2">
          <w:rPr>
            <w:rStyle w:val="Hyperlink"/>
            <w:noProof/>
            <w:lang w:val="vi-VN"/>
          </w:rPr>
          <w:t>TÓM TẮT</w:t>
        </w:r>
        <w:r w:rsidR="005D23FA">
          <w:rPr>
            <w:noProof/>
            <w:webHidden/>
          </w:rPr>
          <w:tab/>
        </w:r>
        <w:r w:rsidR="005D23FA">
          <w:rPr>
            <w:noProof/>
            <w:webHidden/>
          </w:rPr>
          <w:fldChar w:fldCharType="begin"/>
        </w:r>
        <w:r w:rsidR="005D23FA">
          <w:rPr>
            <w:noProof/>
            <w:webHidden/>
          </w:rPr>
          <w:instrText xml:space="preserve"> PAGEREF _Toc133096687 \h </w:instrText>
        </w:r>
        <w:r w:rsidR="005D23FA">
          <w:rPr>
            <w:noProof/>
            <w:webHidden/>
          </w:rPr>
        </w:r>
        <w:r w:rsidR="005D23FA">
          <w:rPr>
            <w:noProof/>
            <w:webHidden/>
          </w:rPr>
          <w:fldChar w:fldCharType="separate"/>
        </w:r>
        <w:r w:rsidR="005D23FA">
          <w:rPr>
            <w:noProof/>
            <w:webHidden/>
          </w:rPr>
          <w:t>4</w:t>
        </w:r>
        <w:r w:rsidR="005D23FA">
          <w:rPr>
            <w:noProof/>
            <w:webHidden/>
          </w:rPr>
          <w:fldChar w:fldCharType="end"/>
        </w:r>
      </w:hyperlink>
    </w:p>
    <w:p w14:paraId="1A027FA8" w14:textId="77777777" w:rsidR="005D23FA" w:rsidRDefault="00D04B53">
      <w:pPr>
        <w:pStyle w:val="TOC1"/>
        <w:rPr>
          <w:rFonts w:asciiTheme="minorHAnsi" w:eastAsiaTheme="minorEastAsia" w:hAnsiTheme="minorHAnsi" w:cstheme="minorBidi"/>
          <w:b w:val="0"/>
          <w:noProof/>
          <w:sz w:val="22"/>
          <w:szCs w:val="22"/>
        </w:rPr>
      </w:pPr>
      <w:hyperlink w:anchor="_Toc133096688" w:history="1">
        <w:r w:rsidR="005D23FA" w:rsidRPr="00EA1CF2">
          <w:rPr>
            <w:rStyle w:val="Hyperlink"/>
            <w:noProof/>
          </w:rPr>
          <w:t>DANH MỤC HÌNH VẼ</w:t>
        </w:r>
        <w:r w:rsidR="005D23FA">
          <w:rPr>
            <w:noProof/>
            <w:webHidden/>
          </w:rPr>
          <w:tab/>
        </w:r>
        <w:r w:rsidR="005D23FA">
          <w:rPr>
            <w:noProof/>
            <w:webHidden/>
          </w:rPr>
          <w:fldChar w:fldCharType="begin"/>
        </w:r>
        <w:r w:rsidR="005D23FA">
          <w:rPr>
            <w:noProof/>
            <w:webHidden/>
          </w:rPr>
          <w:instrText xml:space="preserve"> PAGEREF _Toc133096688 \h </w:instrText>
        </w:r>
        <w:r w:rsidR="005D23FA">
          <w:rPr>
            <w:noProof/>
            <w:webHidden/>
          </w:rPr>
        </w:r>
        <w:r w:rsidR="005D23FA">
          <w:rPr>
            <w:noProof/>
            <w:webHidden/>
          </w:rPr>
          <w:fldChar w:fldCharType="separate"/>
        </w:r>
        <w:r w:rsidR="005D23FA">
          <w:rPr>
            <w:noProof/>
            <w:webHidden/>
          </w:rPr>
          <w:t>6</w:t>
        </w:r>
        <w:r w:rsidR="005D23FA">
          <w:rPr>
            <w:noProof/>
            <w:webHidden/>
          </w:rPr>
          <w:fldChar w:fldCharType="end"/>
        </w:r>
      </w:hyperlink>
    </w:p>
    <w:p w14:paraId="6CE801DB" w14:textId="77777777" w:rsidR="005D23FA" w:rsidRDefault="00D04B53">
      <w:pPr>
        <w:pStyle w:val="TOC1"/>
        <w:tabs>
          <w:tab w:val="left" w:pos="2160"/>
        </w:tabs>
        <w:rPr>
          <w:rFonts w:asciiTheme="minorHAnsi" w:eastAsiaTheme="minorEastAsia" w:hAnsiTheme="minorHAnsi" w:cstheme="minorBidi"/>
          <w:b w:val="0"/>
          <w:noProof/>
          <w:sz w:val="22"/>
          <w:szCs w:val="22"/>
        </w:rPr>
      </w:pPr>
      <w:hyperlink w:anchor="_Toc133096689" w:history="1">
        <w:r w:rsidR="005D23FA" w:rsidRPr="00EA1CF2">
          <w:rPr>
            <w:rStyle w:val="Hyperlink"/>
            <w:noProof/>
          </w:rPr>
          <w:t>CHƯƠNG 1.</w:t>
        </w:r>
        <w:r w:rsidR="005D23FA">
          <w:rPr>
            <w:rFonts w:asciiTheme="minorHAnsi" w:eastAsiaTheme="minorEastAsia" w:hAnsiTheme="minorHAnsi" w:cstheme="minorBidi"/>
            <w:b w:val="0"/>
            <w:noProof/>
            <w:sz w:val="22"/>
            <w:szCs w:val="22"/>
          </w:rPr>
          <w:tab/>
        </w:r>
        <w:r w:rsidR="005D23FA" w:rsidRPr="00EA1CF2">
          <w:rPr>
            <w:rStyle w:val="Hyperlink"/>
            <w:noProof/>
          </w:rPr>
          <w:t>GIỚI THIỆU</w:t>
        </w:r>
        <w:r w:rsidR="005D23FA">
          <w:rPr>
            <w:noProof/>
            <w:webHidden/>
          </w:rPr>
          <w:tab/>
        </w:r>
        <w:r w:rsidR="005D23FA">
          <w:rPr>
            <w:noProof/>
            <w:webHidden/>
          </w:rPr>
          <w:fldChar w:fldCharType="begin"/>
        </w:r>
        <w:r w:rsidR="005D23FA">
          <w:rPr>
            <w:noProof/>
            <w:webHidden/>
          </w:rPr>
          <w:instrText xml:space="preserve"> PAGEREF _Toc133096689 \h </w:instrText>
        </w:r>
        <w:r w:rsidR="005D23FA">
          <w:rPr>
            <w:noProof/>
            <w:webHidden/>
          </w:rPr>
        </w:r>
        <w:r w:rsidR="005D23FA">
          <w:rPr>
            <w:noProof/>
            <w:webHidden/>
          </w:rPr>
          <w:fldChar w:fldCharType="separate"/>
        </w:r>
        <w:r w:rsidR="005D23FA">
          <w:rPr>
            <w:noProof/>
            <w:webHidden/>
          </w:rPr>
          <w:t>7</w:t>
        </w:r>
        <w:r w:rsidR="005D23FA">
          <w:rPr>
            <w:noProof/>
            <w:webHidden/>
          </w:rPr>
          <w:fldChar w:fldCharType="end"/>
        </w:r>
      </w:hyperlink>
    </w:p>
    <w:p w14:paraId="1B9C26BF" w14:textId="77777777" w:rsidR="005D23FA" w:rsidRDefault="00D04B53">
      <w:pPr>
        <w:pStyle w:val="TOC2"/>
        <w:rPr>
          <w:rFonts w:asciiTheme="minorHAnsi" w:eastAsiaTheme="minorEastAsia" w:hAnsiTheme="minorHAnsi" w:cstheme="minorBidi"/>
          <w:noProof/>
          <w:sz w:val="22"/>
          <w:szCs w:val="22"/>
        </w:rPr>
      </w:pPr>
      <w:hyperlink w:anchor="_Toc133096690" w:history="1">
        <w:r w:rsidR="005D23FA" w:rsidRPr="00EA1CF2">
          <w:rPr>
            <w:rStyle w:val="Hyperlink"/>
            <w:noProof/>
            <w14:scene3d>
              <w14:camera w14:prst="orthographicFront"/>
              <w14:lightRig w14:rig="threePt" w14:dir="t">
                <w14:rot w14:lat="0" w14:lon="0" w14:rev="0"/>
              </w14:lightRig>
            </w14:scene3d>
          </w:rPr>
          <w:t>1.1.</w:t>
        </w:r>
        <w:r w:rsidR="005D23FA">
          <w:rPr>
            <w:rFonts w:asciiTheme="minorHAnsi" w:eastAsiaTheme="minorEastAsia" w:hAnsiTheme="minorHAnsi" w:cstheme="minorBidi"/>
            <w:noProof/>
            <w:sz w:val="22"/>
            <w:szCs w:val="22"/>
          </w:rPr>
          <w:tab/>
        </w:r>
        <w:r w:rsidR="005D23FA" w:rsidRPr="00EA1CF2">
          <w:rPr>
            <w:rStyle w:val="Hyperlink"/>
            <w:noProof/>
          </w:rPr>
          <w:t>Giới thiệu về đề tài</w:t>
        </w:r>
        <w:r w:rsidR="005D23FA">
          <w:rPr>
            <w:noProof/>
            <w:webHidden/>
          </w:rPr>
          <w:tab/>
        </w:r>
        <w:r w:rsidR="005D23FA">
          <w:rPr>
            <w:noProof/>
            <w:webHidden/>
          </w:rPr>
          <w:fldChar w:fldCharType="begin"/>
        </w:r>
        <w:r w:rsidR="005D23FA">
          <w:rPr>
            <w:noProof/>
            <w:webHidden/>
          </w:rPr>
          <w:instrText xml:space="preserve"> PAGEREF _Toc133096690 \h </w:instrText>
        </w:r>
        <w:r w:rsidR="005D23FA">
          <w:rPr>
            <w:noProof/>
            <w:webHidden/>
          </w:rPr>
        </w:r>
        <w:r w:rsidR="005D23FA">
          <w:rPr>
            <w:noProof/>
            <w:webHidden/>
          </w:rPr>
          <w:fldChar w:fldCharType="separate"/>
        </w:r>
        <w:r w:rsidR="005D23FA">
          <w:rPr>
            <w:noProof/>
            <w:webHidden/>
          </w:rPr>
          <w:t>7</w:t>
        </w:r>
        <w:r w:rsidR="005D23FA">
          <w:rPr>
            <w:noProof/>
            <w:webHidden/>
          </w:rPr>
          <w:fldChar w:fldCharType="end"/>
        </w:r>
      </w:hyperlink>
    </w:p>
    <w:p w14:paraId="50872E59" w14:textId="77777777" w:rsidR="005D23FA" w:rsidRDefault="00D04B53">
      <w:pPr>
        <w:pStyle w:val="TOC2"/>
        <w:rPr>
          <w:rFonts w:asciiTheme="minorHAnsi" w:eastAsiaTheme="minorEastAsia" w:hAnsiTheme="minorHAnsi" w:cstheme="minorBidi"/>
          <w:noProof/>
          <w:sz w:val="22"/>
          <w:szCs w:val="22"/>
        </w:rPr>
      </w:pPr>
      <w:hyperlink w:anchor="_Toc133096691" w:history="1">
        <w:r w:rsidR="005D23FA" w:rsidRPr="00EA1CF2">
          <w:rPr>
            <w:rStyle w:val="Hyperlink"/>
            <w:noProof/>
            <w14:scene3d>
              <w14:camera w14:prst="orthographicFront"/>
              <w14:lightRig w14:rig="threePt" w14:dir="t">
                <w14:rot w14:lat="0" w14:lon="0" w14:rev="0"/>
              </w14:lightRig>
            </w14:scene3d>
          </w:rPr>
          <w:t>1.2.</w:t>
        </w:r>
        <w:r w:rsidR="005D23FA">
          <w:rPr>
            <w:rFonts w:asciiTheme="minorHAnsi" w:eastAsiaTheme="minorEastAsia" w:hAnsiTheme="minorHAnsi" w:cstheme="minorBidi"/>
            <w:noProof/>
            <w:sz w:val="22"/>
            <w:szCs w:val="22"/>
          </w:rPr>
          <w:tab/>
        </w:r>
        <w:r w:rsidR="005D23FA" w:rsidRPr="00EA1CF2">
          <w:rPr>
            <w:rStyle w:val="Hyperlink"/>
            <w:noProof/>
          </w:rPr>
          <w:t>Mục tiêu hệ thống</w:t>
        </w:r>
        <w:r w:rsidR="005D23FA">
          <w:rPr>
            <w:noProof/>
            <w:webHidden/>
          </w:rPr>
          <w:tab/>
        </w:r>
        <w:r w:rsidR="005D23FA">
          <w:rPr>
            <w:noProof/>
            <w:webHidden/>
          </w:rPr>
          <w:fldChar w:fldCharType="begin"/>
        </w:r>
        <w:r w:rsidR="005D23FA">
          <w:rPr>
            <w:noProof/>
            <w:webHidden/>
          </w:rPr>
          <w:instrText xml:space="preserve"> PAGEREF _Toc133096691 \h </w:instrText>
        </w:r>
        <w:r w:rsidR="005D23FA">
          <w:rPr>
            <w:noProof/>
            <w:webHidden/>
          </w:rPr>
        </w:r>
        <w:r w:rsidR="005D23FA">
          <w:rPr>
            <w:noProof/>
            <w:webHidden/>
          </w:rPr>
          <w:fldChar w:fldCharType="separate"/>
        </w:r>
        <w:r w:rsidR="005D23FA">
          <w:rPr>
            <w:noProof/>
            <w:webHidden/>
          </w:rPr>
          <w:t>7</w:t>
        </w:r>
        <w:r w:rsidR="005D23FA">
          <w:rPr>
            <w:noProof/>
            <w:webHidden/>
          </w:rPr>
          <w:fldChar w:fldCharType="end"/>
        </w:r>
      </w:hyperlink>
    </w:p>
    <w:p w14:paraId="6D09F8AD" w14:textId="77777777" w:rsidR="005D23FA" w:rsidRDefault="00D04B53">
      <w:pPr>
        <w:pStyle w:val="TOC1"/>
        <w:tabs>
          <w:tab w:val="left" w:pos="2160"/>
        </w:tabs>
        <w:rPr>
          <w:rFonts w:asciiTheme="minorHAnsi" w:eastAsiaTheme="minorEastAsia" w:hAnsiTheme="minorHAnsi" w:cstheme="minorBidi"/>
          <w:b w:val="0"/>
          <w:noProof/>
          <w:sz w:val="22"/>
          <w:szCs w:val="22"/>
        </w:rPr>
      </w:pPr>
      <w:hyperlink w:anchor="_Toc133096692" w:history="1">
        <w:r w:rsidR="005D23FA" w:rsidRPr="00EA1CF2">
          <w:rPr>
            <w:rStyle w:val="Hyperlink"/>
            <w:noProof/>
          </w:rPr>
          <w:t>CHƯƠNG 2.</w:t>
        </w:r>
        <w:r w:rsidR="005D23FA">
          <w:rPr>
            <w:rFonts w:asciiTheme="minorHAnsi" w:eastAsiaTheme="minorEastAsia" w:hAnsiTheme="minorHAnsi" w:cstheme="minorBidi"/>
            <w:b w:val="0"/>
            <w:noProof/>
            <w:sz w:val="22"/>
            <w:szCs w:val="22"/>
          </w:rPr>
          <w:tab/>
        </w:r>
        <w:r w:rsidR="005D23FA" w:rsidRPr="00EA1CF2">
          <w:rPr>
            <w:rStyle w:val="Hyperlink"/>
            <w:noProof/>
          </w:rPr>
          <w:t>PHÂN TÍCH VÀ THIẾT KẾ</w:t>
        </w:r>
        <w:r w:rsidR="005D23FA">
          <w:rPr>
            <w:noProof/>
            <w:webHidden/>
          </w:rPr>
          <w:tab/>
        </w:r>
        <w:r w:rsidR="005D23FA">
          <w:rPr>
            <w:noProof/>
            <w:webHidden/>
          </w:rPr>
          <w:fldChar w:fldCharType="begin"/>
        </w:r>
        <w:r w:rsidR="005D23FA">
          <w:rPr>
            <w:noProof/>
            <w:webHidden/>
          </w:rPr>
          <w:instrText xml:space="preserve"> PAGEREF _Toc133096692 \h </w:instrText>
        </w:r>
        <w:r w:rsidR="005D23FA">
          <w:rPr>
            <w:noProof/>
            <w:webHidden/>
          </w:rPr>
        </w:r>
        <w:r w:rsidR="005D23FA">
          <w:rPr>
            <w:noProof/>
            <w:webHidden/>
          </w:rPr>
          <w:fldChar w:fldCharType="separate"/>
        </w:r>
        <w:r w:rsidR="005D23FA">
          <w:rPr>
            <w:noProof/>
            <w:webHidden/>
          </w:rPr>
          <w:t>9</w:t>
        </w:r>
        <w:r w:rsidR="005D23FA">
          <w:rPr>
            <w:noProof/>
            <w:webHidden/>
          </w:rPr>
          <w:fldChar w:fldCharType="end"/>
        </w:r>
      </w:hyperlink>
    </w:p>
    <w:p w14:paraId="3295F7B7" w14:textId="77777777" w:rsidR="005D23FA" w:rsidRDefault="00D04B53">
      <w:pPr>
        <w:pStyle w:val="TOC2"/>
        <w:rPr>
          <w:rFonts w:asciiTheme="minorHAnsi" w:eastAsiaTheme="minorEastAsia" w:hAnsiTheme="minorHAnsi" w:cstheme="minorBidi"/>
          <w:noProof/>
          <w:sz w:val="22"/>
          <w:szCs w:val="22"/>
        </w:rPr>
      </w:pPr>
      <w:hyperlink w:anchor="_Toc133096695" w:history="1">
        <w:r w:rsidR="005D23FA" w:rsidRPr="00EA1CF2">
          <w:rPr>
            <w:rStyle w:val="Hyperlink"/>
            <w:noProof/>
            <w14:scene3d>
              <w14:camera w14:prst="orthographicFront"/>
              <w14:lightRig w14:rig="threePt" w14:dir="t">
                <w14:rot w14:lat="0" w14:lon="0" w14:rev="0"/>
              </w14:lightRig>
            </w14:scene3d>
          </w:rPr>
          <w:t>2.1.</w:t>
        </w:r>
        <w:r w:rsidR="005D23FA">
          <w:rPr>
            <w:rFonts w:asciiTheme="minorHAnsi" w:eastAsiaTheme="minorEastAsia" w:hAnsiTheme="minorHAnsi" w:cstheme="minorBidi"/>
            <w:noProof/>
            <w:sz w:val="22"/>
            <w:szCs w:val="22"/>
          </w:rPr>
          <w:tab/>
        </w:r>
        <w:r w:rsidR="005D23FA" w:rsidRPr="00EA1CF2">
          <w:rPr>
            <w:rStyle w:val="Hyperlink"/>
            <w:noProof/>
          </w:rPr>
          <w:t>Phân tích các chức năng hệ thống.</w:t>
        </w:r>
        <w:r w:rsidR="005D23FA">
          <w:rPr>
            <w:noProof/>
            <w:webHidden/>
          </w:rPr>
          <w:tab/>
        </w:r>
        <w:r w:rsidR="005D23FA">
          <w:rPr>
            <w:noProof/>
            <w:webHidden/>
          </w:rPr>
          <w:fldChar w:fldCharType="begin"/>
        </w:r>
        <w:r w:rsidR="005D23FA">
          <w:rPr>
            <w:noProof/>
            <w:webHidden/>
          </w:rPr>
          <w:instrText xml:space="preserve"> PAGEREF _Toc133096695 \h </w:instrText>
        </w:r>
        <w:r w:rsidR="005D23FA">
          <w:rPr>
            <w:noProof/>
            <w:webHidden/>
          </w:rPr>
        </w:r>
        <w:r w:rsidR="005D23FA">
          <w:rPr>
            <w:noProof/>
            <w:webHidden/>
          </w:rPr>
          <w:fldChar w:fldCharType="separate"/>
        </w:r>
        <w:r w:rsidR="005D23FA">
          <w:rPr>
            <w:noProof/>
            <w:webHidden/>
          </w:rPr>
          <w:t>9</w:t>
        </w:r>
        <w:r w:rsidR="005D23FA">
          <w:rPr>
            <w:noProof/>
            <w:webHidden/>
          </w:rPr>
          <w:fldChar w:fldCharType="end"/>
        </w:r>
      </w:hyperlink>
    </w:p>
    <w:p w14:paraId="3E4CEC7D" w14:textId="77777777" w:rsidR="005D23FA" w:rsidRDefault="00D04B53">
      <w:pPr>
        <w:pStyle w:val="TOC3"/>
        <w:rPr>
          <w:rFonts w:asciiTheme="minorHAnsi" w:eastAsiaTheme="minorEastAsia" w:hAnsiTheme="minorHAnsi" w:cstheme="minorBidi"/>
          <w:i w:val="0"/>
          <w:noProof/>
          <w:sz w:val="22"/>
          <w:szCs w:val="22"/>
        </w:rPr>
      </w:pPr>
      <w:hyperlink w:anchor="_Toc133096699" w:history="1">
        <w:r w:rsidR="005D23FA" w:rsidRPr="00EA1CF2">
          <w:rPr>
            <w:rStyle w:val="Hyperlink"/>
            <w:noProof/>
          </w:rPr>
          <w:t>2.1.1.</w:t>
        </w:r>
        <w:r w:rsidR="005D23FA">
          <w:rPr>
            <w:rFonts w:asciiTheme="minorHAnsi" w:eastAsiaTheme="minorEastAsia" w:hAnsiTheme="minorHAnsi" w:cstheme="minorBidi"/>
            <w:i w:val="0"/>
            <w:noProof/>
            <w:sz w:val="22"/>
            <w:szCs w:val="22"/>
          </w:rPr>
          <w:tab/>
        </w:r>
        <w:r w:rsidR="005D23FA" w:rsidRPr="00EA1CF2">
          <w:rPr>
            <w:rStyle w:val="Hyperlink"/>
            <w:noProof/>
          </w:rPr>
          <w:t>Chức năng người dùng:</w:t>
        </w:r>
        <w:r w:rsidR="005D23FA">
          <w:rPr>
            <w:noProof/>
            <w:webHidden/>
          </w:rPr>
          <w:tab/>
        </w:r>
        <w:r w:rsidR="005D23FA">
          <w:rPr>
            <w:noProof/>
            <w:webHidden/>
          </w:rPr>
          <w:fldChar w:fldCharType="begin"/>
        </w:r>
        <w:r w:rsidR="005D23FA">
          <w:rPr>
            <w:noProof/>
            <w:webHidden/>
          </w:rPr>
          <w:instrText xml:space="preserve"> PAGEREF _Toc133096699 \h </w:instrText>
        </w:r>
        <w:r w:rsidR="005D23FA">
          <w:rPr>
            <w:noProof/>
            <w:webHidden/>
          </w:rPr>
        </w:r>
        <w:r w:rsidR="005D23FA">
          <w:rPr>
            <w:noProof/>
            <w:webHidden/>
          </w:rPr>
          <w:fldChar w:fldCharType="separate"/>
        </w:r>
        <w:r w:rsidR="005D23FA">
          <w:rPr>
            <w:noProof/>
            <w:webHidden/>
          </w:rPr>
          <w:t>9</w:t>
        </w:r>
        <w:r w:rsidR="005D23FA">
          <w:rPr>
            <w:noProof/>
            <w:webHidden/>
          </w:rPr>
          <w:fldChar w:fldCharType="end"/>
        </w:r>
      </w:hyperlink>
    </w:p>
    <w:p w14:paraId="28195C6A" w14:textId="77777777" w:rsidR="005D23FA" w:rsidRDefault="00D04B53">
      <w:pPr>
        <w:pStyle w:val="TOC3"/>
        <w:rPr>
          <w:rFonts w:asciiTheme="minorHAnsi" w:eastAsiaTheme="minorEastAsia" w:hAnsiTheme="minorHAnsi" w:cstheme="minorBidi"/>
          <w:i w:val="0"/>
          <w:noProof/>
          <w:sz w:val="22"/>
          <w:szCs w:val="22"/>
        </w:rPr>
      </w:pPr>
      <w:hyperlink w:anchor="_Toc133096700" w:history="1">
        <w:r w:rsidR="005D23FA" w:rsidRPr="00EA1CF2">
          <w:rPr>
            <w:rStyle w:val="Hyperlink"/>
            <w:noProof/>
          </w:rPr>
          <w:t>2.1.2.</w:t>
        </w:r>
        <w:r w:rsidR="005D23FA">
          <w:rPr>
            <w:rFonts w:asciiTheme="minorHAnsi" w:eastAsiaTheme="minorEastAsia" w:hAnsiTheme="minorHAnsi" w:cstheme="minorBidi"/>
            <w:i w:val="0"/>
            <w:noProof/>
            <w:sz w:val="22"/>
            <w:szCs w:val="22"/>
          </w:rPr>
          <w:tab/>
        </w:r>
        <w:r w:rsidR="005D23FA" w:rsidRPr="00EA1CF2">
          <w:rPr>
            <w:rStyle w:val="Hyperlink"/>
            <w:noProof/>
          </w:rPr>
          <w:t>Chức năng quản trị viên:</w:t>
        </w:r>
        <w:r w:rsidR="005D23FA">
          <w:rPr>
            <w:noProof/>
            <w:webHidden/>
          </w:rPr>
          <w:tab/>
        </w:r>
        <w:r w:rsidR="005D23FA">
          <w:rPr>
            <w:noProof/>
            <w:webHidden/>
          </w:rPr>
          <w:fldChar w:fldCharType="begin"/>
        </w:r>
        <w:r w:rsidR="005D23FA">
          <w:rPr>
            <w:noProof/>
            <w:webHidden/>
          </w:rPr>
          <w:instrText xml:space="preserve"> PAGEREF _Toc133096700 \h </w:instrText>
        </w:r>
        <w:r w:rsidR="005D23FA">
          <w:rPr>
            <w:noProof/>
            <w:webHidden/>
          </w:rPr>
        </w:r>
        <w:r w:rsidR="005D23FA">
          <w:rPr>
            <w:noProof/>
            <w:webHidden/>
          </w:rPr>
          <w:fldChar w:fldCharType="separate"/>
        </w:r>
        <w:r w:rsidR="005D23FA">
          <w:rPr>
            <w:noProof/>
            <w:webHidden/>
          </w:rPr>
          <w:t>9</w:t>
        </w:r>
        <w:r w:rsidR="005D23FA">
          <w:rPr>
            <w:noProof/>
            <w:webHidden/>
          </w:rPr>
          <w:fldChar w:fldCharType="end"/>
        </w:r>
      </w:hyperlink>
    </w:p>
    <w:p w14:paraId="6FFB22A6" w14:textId="77777777" w:rsidR="005D23FA" w:rsidRDefault="00D04B53">
      <w:pPr>
        <w:pStyle w:val="TOC2"/>
        <w:rPr>
          <w:rFonts w:asciiTheme="minorHAnsi" w:eastAsiaTheme="minorEastAsia" w:hAnsiTheme="minorHAnsi" w:cstheme="minorBidi"/>
          <w:noProof/>
          <w:sz w:val="22"/>
          <w:szCs w:val="22"/>
        </w:rPr>
      </w:pPr>
      <w:hyperlink w:anchor="_Toc133096701" w:history="1">
        <w:r w:rsidR="005D23FA" w:rsidRPr="00EA1CF2">
          <w:rPr>
            <w:rStyle w:val="Hyperlink"/>
            <w:noProof/>
            <w14:scene3d>
              <w14:camera w14:prst="orthographicFront"/>
              <w14:lightRig w14:rig="threePt" w14:dir="t">
                <w14:rot w14:lat="0" w14:lon="0" w14:rev="0"/>
              </w14:lightRig>
            </w14:scene3d>
          </w:rPr>
          <w:t>2.2.</w:t>
        </w:r>
        <w:r w:rsidR="005D23FA">
          <w:rPr>
            <w:rFonts w:asciiTheme="minorHAnsi" w:eastAsiaTheme="minorEastAsia" w:hAnsiTheme="minorHAnsi" w:cstheme="minorBidi"/>
            <w:noProof/>
            <w:sz w:val="22"/>
            <w:szCs w:val="22"/>
          </w:rPr>
          <w:tab/>
        </w:r>
        <w:r w:rsidR="005D23FA" w:rsidRPr="00EA1CF2">
          <w:rPr>
            <w:rStyle w:val="Hyperlink"/>
            <w:noProof/>
          </w:rPr>
          <w:t>Thiết kế hệ thống.</w:t>
        </w:r>
        <w:r w:rsidR="005D23FA">
          <w:rPr>
            <w:noProof/>
            <w:webHidden/>
          </w:rPr>
          <w:tab/>
        </w:r>
        <w:r w:rsidR="005D23FA">
          <w:rPr>
            <w:noProof/>
            <w:webHidden/>
          </w:rPr>
          <w:fldChar w:fldCharType="begin"/>
        </w:r>
        <w:r w:rsidR="005D23FA">
          <w:rPr>
            <w:noProof/>
            <w:webHidden/>
          </w:rPr>
          <w:instrText xml:space="preserve"> PAGEREF _Toc133096701 \h </w:instrText>
        </w:r>
        <w:r w:rsidR="005D23FA">
          <w:rPr>
            <w:noProof/>
            <w:webHidden/>
          </w:rPr>
        </w:r>
        <w:r w:rsidR="005D23FA">
          <w:rPr>
            <w:noProof/>
            <w:webHidden/>
          </w:rPr>
          <w:fldChar w:fldCharType="separate"/>
        </w:r>
        <w:r w:rsidR="005D23FA">
          <w:rPr>
            <w:noProof/>
            <w:webHidden/>
          </w:rPr>
          <w:t>9</w:t>
        </w:r>
        <w:r w:rsidR="005D23FA">
          <w:rPr>
            <w:noProof/>
            <w:webHidden/>
          </w:rPr>
          <w:fldChar w:fldCharType="end"/>
        </w:r>
      </w:hyperlink>
    </w:p>
    <w:p w14:paraId="106D39D6" w14:textId="77777777" w:rsidR="005D23FA" w:rsidRDefault="00D04B53">
      <w:pPr>
        <w:pStyle w:val="TOC1"/>
        <w:tabs>
          <w:tab w:val="left" w:pos="2160"/>
        </w:tabs>
        <w:rPr>
          <w:rFonts w:asciiTheme="minorHAnsi" w:eastAsiaTheme="minorEastAsia" w:hAnsiTheme="minorHAnsi" w:cstheme="minorBidi"/>
          <w:b w:val="0"/>
          <w:noProof/>
          <w:sz w:val="22"/>
          <w:szCs w:val="22"/>
        </w:rPr>
      </w:pPr>
      <w:hyperlink w:anchor="_Toc133096702" w:history="1">
        <w:r w:rsidR="005D23FA" w:rsidRPr="00EA1CF2">
          <w:rPr>
            <w:rStyle w:val="Hyperlink"/>
            <w:noProof/>
          </w:rPr>
          <w:t>CHƯƠNG 3.</w:t>
        </w:r>
        <w:r w:rsidR="005D23FA">
          <w:rPr>
            <w:rFonts w:asciiTheme="minorHAnsi" w:eastAsiaTheme="minorEastAsia" w:hAnsiTheme="minorHAnsi" w:cstheme="minorBidi"/>
            <w:b w:val="0"/>
            <w:noProof/>
            <w:sz w:val="22"/>
            <w:szCs w:val="22"/>
          </w:rPr>
          <w:tab/>
        </w:r>
        <w:r w:rsidR="005D23FA" w:rsidRPr="00EA1CF2">
          <w:rPr>
            <w:rStyle w:val="Hyperlink"/>
            <w:noProof/>
          </w:rPr>
          <w:t>CÁC QUY TRÌNH CỦA HỆ THỐNG</w:t>
        </w:r>
        <w:r w:rsidR="005D23FA">
          <w:rPr>
            <w:noProof/>
            <w:webHidden/>
          </w:rPr>
          <w:tab/>
        </w:r>
        <w:r w:rsidR="005D23FA">
          <w:rPr>
            <w:noProof/>
            <w:webHidden/>
          </w:rPr>
          <w:fldChar w:fldCharType="begin"/>
        </w:r>
        <w:r w:rsidR="005D23FA">
          <w:rPr>
            <w:noProof/>
            <w:webHidden/>
          </w:rPr>
          <w:instrText xml:space="preserve"> PAGEREF _Toc133096702 \h </w:instrText>
        </w:r>
        <w:r w:rsidR="005D23FA">
          <w:rPr>
            <w:noProof/>
            <w:webHidden/>
          </w:rPr>
        </w:r>
        <w:r w:rsidR="005D23FA">
          <w:rPr>
            <w:noProof/>
            <w:webHidden/>
          </w:rPr>
          <w:fldChar w:fldCharType="separate"/>
        </w:r>
        <w:r w:rsidR="005D23FA">
          <w:rPr>
            <w:noProof/>
            <w:webHidden/>
          </w:rPr>
          <w:t>21</w:t>
        </w:r>
        <w:r w:rsidR="005D23FA">
          <w:rPr>
            <w:noProof/>
            <w:webHidden/>
          </w:rPr>
          <w:fldChar w:fldCharType="end"/>
        </w:r>
      </w:hyperlink>
    </w:p>
    <w:p w14:paraId="49508010" w14:textId="77777777" w:rsidR="005D23FA" w:rsidRDefault="00D04B53">
      <w:pPr>
        <w:pStyle w:val="TOC2"/>
        <w:rPr>
          <w:rFonts w:asciiTheme="minorHAnsi" w:eastAsiaTheme="minorEastAsia" w:hAnsiTheme="minorHAnsi" w:cstheme="minorBidi"/>
          <w:noProof/>
          <w:sz w:val="22"/>
          <w:szCs w:val="22"/>
        </w:rPr>
      </w:pPr>
      <w:hyperlink w:anchor="_Toc133096704" w:history="1">
        <w:r w:rsidR="005D23FA" w:rsidRPr="00EA1CF2">
          <w:rPr>
            <w:rStyle w:val="Hyperlink"/>
            <w:noProof/>
            <w14:scene3d>
              <w14:camera w14:prst="orthographicFront"/>
              <w14:lightRig w14:rig="threePt" w14:dir="t">
                <w14:rot w14:lat="0" w14:lon="0" w14:rev="0"/>
              </w14:lightRig>
            </w14:scene3d>
          </w:rPr>
          <w:t>3.1.</w:t>
        </w:r>
        <w:r w:rsidR="005D23FA">
          <w:rPr>
            <w:rFonts w:asciiTheme="minorHAnsi" w:eastAsiaTheme="minorEastAsia" w:hAnsiTheme="minorHAnsi" w:cstheme="minorBidi"/>
            <w:noProof/>
            <w:sz w:val="22"/>
            <w:szCs w:val="22"/>
          </w:rPr>
          <w:tab/>
        </w:r>
        <w:r w:rsidR="005D23FA" w:rsidRPr="00EA1CF2">
          <w:rPr>
            <w:rStyle w:val="Hyperlink"/>
            <w:noProof/>
          </w:rPr>
          <w:t>Người dùng</w:t>
        </w:r>
        <w:r w:rsidR="005D23FA">
          <w:rPr>
            <w:noProof/>
            <w:webHidden/>
          </w:rPr>
          <w:tab/>
        </w:r>
        <w:r w:rsidR="005D23FA">
          <w:rPr>
            <w:noProof/>
            <w:webHidden/>
          </w:rPr>
          <w:fldChar w:fldCharType="begin"/>
        </w:r>
        <w:r w:rsidR="005D23FA">
          <w:rPr>
            <w:noProof/>
            <w:webHidden/>
          </w:rPr>
          <w:instrText xml:space="preserve"> PAGEREF _Toc133096704 \h </w:instrText>
        </w:r>
        <w:r w:rsidR="005D23FA">
          <w:rPr>
            <w:noProof/>
            <w:webHidden/>
          </w:rPr>
        </w:r>
        <w:r w:rsidR="005D23FA">
          <w:rPr>
            <w:noProof/>
            <w:webHidden/>
          </w:rPr>
          <w:fldChar w:fldCharType="separate"/>
        </w:r>
        <w:r w:rsidR="005D23FA">
          <w:rPr>
            <w:noProof/>
            <w:webHidden/>
          </w:rPr>
          <w:t>22</w:t>
        </w:r>
        <w:r w:rsidR="005D23FA">
          <w:rPr>
            <w:noProof/>
            <w:webHidden/>
          </w:rPr>
          <w:fldChar w:fldCharType="end"/>
        </w:r>
      </w:hyperlink>
    </w:p>
    <w:p w14:paraId="304DBDEE" w14:textId="77777777" w:rsidR="005D23FA" w:rsidRDefault="00D04B53">
      <w:pPr>
        <w:pStyle w:val="TOC2"/>
        <w:rPr>
          <w:rFonts w:asciiTheme="minorHAnsi" w:eastAsiaTheme="minorEastAsia" w:hAnsiTheme="minorHAnsi" w:cstheme="minorBidi"/>
          <w:noProof/>
          <w:sz w:val="22"/>
          <w:szCs w:val="22"/>
        </w:rPr>
      </w:pPr>
      <w:hyperlink w:anchor="_Toc133096709" w:history="1">
        <w:r w:rsidR="005D23FA" w:rsidRPr="00EA1CF2">
          <w:rPr>
            <w:rStyle w:val="Hyperlink"/>
            <w:noProof/>
            <w14:scene3d>
              <w14:camera w14:prst="orthographicFront"/>
              <w14:lightRig w14:rig="threePt" w14:dir="t">
                <w14:rot w14:lat="0" w14:lon="0" w14:rev="0"/>
              </w14:lightRig>
            </w14:scene3d>
          </w:rPr>
          <w:t>3.2.</w:t>
        </w:r>
        <w:r w:rsidR="005D23FA">
          <w:rPr>
            <w:rFonts w:asciiTheme="minorHAnsi" w:eastAsiaTheme="minorEastAsia" w:hAnsiTheme="minorHAnsi" w:cstheme="minorBidi"/>
            <w:noProof/>
            <w:sz w:val="22"/>
            <w:szCs w:val="22"/>
          </w:rPr>
          <w:tab/>
        </w:r>
        <w:r w:rsidR="005D23FA" w:rsidRPr="00EA1CF2">
          <w:rPr>
            <w:rStyle w:val="Hyperlink"/>
            <w:noProof/>
          </w:rPr>
          <w:t>Quản trị viên</w:t>
        </w:r>
        <w:r w:rsidR="005D23FA">
          <w:rPr>
            <w:noProof/>
            <w:webHidden/>
          </w:rPr>
          <w:tab/>
        </w:r>
        <w:r w:rsidR="005D23FA">
          <w:rPr>
            <w:noProof/>
            <w:webHidden/>
          </w:rPr>
          <w:fldChar w:fldCharType="begin"/>
        </w:r>
        <w:r w:rsidR="005D23FA">
          <w:rPr>
            <w:noProof/>
            <w:webHidden/>
          </w:rPr>
          <w:instrText xml:space="preserve"> PAGEREF _Toc133096709 \h </w:instrText>
        </w:r>
        <w:r w:rsidR="005D23FA">
          <w:rPr>
            <w:noProof/>
            <w:webHidden/>
          </w:rPr>
        </w:r>
        <w:r w:rsidR="005D23FA">
          <w:rPr>
            <w:noProof/>
            <w:webHidden/>
          </w:rPr>
          <w:fldChar w:fldCharType="separate"/>
        </w:r>
        <w:r w:rsidR="005D23FA">
          <w:rPr>
            <w:noProof/>
            <w:webHidden/>
          </w:rPr>
          <w:t>24</w:t>
        </w:r>
        <w:r w:rsidR="005D23FA">
          <w:rPr>
            <w:noProof/>
            <w:webHidden/>
          </w:rPr>
          <w:fldChar w:fldCharType="end"/>
        </w:r>
      </w:hyperlink>
    </w:p>
    <w:p w14:paraId="317C1E51" w14:textId="77777777" w:rsidR="005D23FA" w:rsidRDefault="00D04B53">
      <w:pPr>
        <w:pStyle w:val="TOC1"/>
        <w:tabs>
          <w:tab w:val="left" w:pos="2160"/>
        </w:tabs>
        <w:rPr>
          <w:rFonts w:asciiTheme="minorHAnsi" w:eastAsiaTheme="minorEastAsia" w:hAnsiTheme="minorHAnsi" w:cstheme="minorBidi"/>
          <w:b w:val="0"/>
          <w:noProof/>
          <w:sz w:val="22"/>
          <w:szCs w:val="22"/>
        </w:rPr>
      </w:pPr>
      <w:hyperlink w:anchor="_Toc133096711" w:history="1">
        <w:r w:rsidR="005D23FA" w:rsidRPr="00EA1CF2">
          <w:rPr>
            <w:rStyle w:val="Hyperlink"/>
            <w:noProof/>
            <w:lang w:val="vi-VN"/>
          </w:rPr>
          <w:t>CHƯƠNG 4.</w:t>
        </w:r>
        <w:r w:rsidR="005D23FA">
          <w:rPr>
            <w:rFonts w:asciiTheme="minorHAnsi" w:eastAsiaTheme="minorEastAsia" w:hAnsiTheme="minorHAnsi" w:cstheme="minorBidi"/>
            <w:b w:val="0"/>
            <w:noProof/>
            <w:sz w:val="22"/>
            <w:szCs w:val="22"/>
          </w:rPr>
          <w:tab/>
        </w:r>
        <w:r w:rsidR="005D23FA" w:rsidRPr="00EA1CF2">
          <w:rPr>
            <w:rStyle w:val="Hyperlink"/>
            <w:noProof/>
          </w:rPr>
          <w:t>KẾT QUẢ ĐẠT ĐƯỢC</w:t>
        </w:r>
        <w:r w:rsidR="005D23FA">
          <w:rPr>
            <w:noProof/>
            <w:webHidden/>
          </w:rPr>
          <w:tab/>
        </w:r>
        <w:r w:rsidR="005D23FA">
          <w:rPr>
            <w:noProof/>
            <w:webHidden/>
          </w:rPr>
          <w:fldChar w:fldCharType="begin"/>
        </w:r>
        <w:r w:rsidR="005D23FA">
          <w:rPr>
            <w:noProof/>
            <w:webHidden/>
          </w:rPr>
          <w:instrText xml:space="preserve"> PAGEREF _Toc133096711 \h </w:instrText>
        </w:r>
        <w:r w:rsidR="005D23FA">
          <w:rPr>
            <w:noProof/>
            <w:webHidden/>
          </w:rPr>
        </w:r>
        <w:r w:rsidR="005D23FA">
          <w:rPr>
            <w:noProof/>
            <w:webHidden/>
          </w:rPr>
          <w:fldChar w:fldCharType="separate"/>
        </w:r>
        <w:r w:rsidR="005D23FA">
          <w:rPr>
            <w:noProof/>
            <w:webHidden/>
          </w:rPr>
          <w:t>27</w:t>
        </w:r>
        <w:r w:rsidR="005D23FA">
          <w:rPr>
            <w:noProof/>
            <w:webHidden/>
          </w:rPr>
          <w:fldChar w:fldCharType="end"/>
        </w:r>
      </w:hyperlink>
    </w:p>
    <w:p w14:paraId="01A3CE84" w14:textId="77777777" w:rsidR="005D23FA" w:rsidRDefault="00D04B53">
      <w:pPr>
        <w:pStyle w:val="TOC1"/>
        <w:rPr>
          <w:rFonts w:asciiTheme="minorHAnsi" w:eastAsiaTheme="minorEastAsia" w:hAnsiTheme="minorHAnsi" w:cstheme="minorBidi"/>
          <w:b w:val="0"/>
          <w:noProof/>
          <w:sz w:val="22"/>
          <w:szCs w:val="22"/>
        </w:rPr>
      </w:pPr>
      <w:hyperlink w:anchor="_Toc133096713" w:history="1">
        <w:r w:rsidR="005D23FA" w:rsidRPr="00EA1CF2">
          <w:rPr>
            <w:rStyle w:val="Hyperlink"/>
            <w:noProof/>
          </w:rPr>
          <w:t>TÀI LIỆU THAM KHẢO</w:t>
        </w:r>
        <w:r w:rsidR="005D23FA">
          <w:rPr>
            <w:noProof/>
            <w:webHidden/>
          </w:rPr>
          <w:tab/>
        </w:r>
        <w:r w:rsidR="005D23FA">
          <w:rPr>
            <w:noProof/>
            <w:webHidden/>
          </w:rPr>
          <w:fldChar w:fldCharType="begin"/>
        </w:r>
        <w:r w:rsidR="005D23FA">
          <w:rPr>
            <w:noProof/>
            <w:webHidden/>
          </w:rPr>
          <w:instrText xml:space="preserve"> PAGEREF _Toc133096713 \h </w:instrText>
        </w:r>
        <w:r w:rsidR="005D23FA">
          <w:rPr>
            <w:noProof/>
            <w:webHidden/>
          </w:rPr>
        </w:r>
        <w:r w:rsidR="005D23FA">
          <w:rPr>
            <w:noProof/>
            <w:webHidden/>
          </w:rPr>
          <w:fldChar w:fldCharType="separate"/>
        </w:r>
        <w:r w:rsidR="005D23FA">
          <w:rPr>
            <w:noProof/>
            <w:webHidden/>
          </w:rPr>
          <w:t>28</w:t>
        </w:r>
        <w:r w:rsidR="005D23FA">
          <w:rPr>
            <w:noProof/>
            <w:webHidden/>
          </w:rPr>
          <w:fldChar w:fldCharType="end"/>
        </w:r>
      </w:hyperlink>
    </w:p>
    <w:p w14:paraId="3E3E35EE" w14:textId="4983083B" w:rsidR="00CA05CB" w:rsidRPr="00A57FEC" w:rsidRDefault="00CA05CB" w:rsidP="00084062">
      <w:pPr>
        <w:spacing w:line="336" w:lineRule="auto"/>
      </w:pPr>
      <w:r w:rsidRPr="00A57FEC">
        <w:fldChar w:fldCharType="end"/>
      </w:r>
      <w:r w:rsidRPr="00A57FEC">
        <w:br w:type="page"/>
      </w:r>
    </w:p>
    <w:p w14:paraId="6E16358C" w14:textId="77777777" w:rsidR="00CA05CB" w:rsidRPr="00A57FEC" w:rsidRDefault="00CA05CB" w:rsidP="00B32EC6">
      <w:pPr>
        <w:pStyle w:val="Chng"/>
        <w:ind w:firstLine="0"/>
        <w:jc w:val="center"/>
        <w:outlineLvl w:val="0"/>
      </w:pPr>
      <w:bookmarkStart w:id="12" w:name="_Toc387692909"/>
      <w:bookmarkStart w:id="13" w:name="_Toc76147059"/>
      <w:bookmarkStart w:id="14" w:name="_Toc76455668"/>
      <w:bookmarkStart w:id="15" w:name="_Toc76455864"/>
      <w:bookmarkStart w:id="16" w:name="_Toc76456447"/>
      <w:bookmarkStart w:id="17" w:name="_Toc76457156"/>
      <w:bookmarkStart w:id="18" w:name="_Toc133096688"/>
      <w:bookmarkStart w:id="19" w:name="_Toc387692910"/>
      <w:r w:rsidRPr="00A57FEC">
        <w:lastRenderedPageBreak/>
        <w:t>DANH MỤC HÌNH VẼ</w:t>
      </w:r>
      <w:bookmarkEnd w:id="12"/>
      <w:bookmarkEnd w:id="13"/>
      <w:bookmarkEnd w:id="14"/>
      <w:bookmarkEnd w:id="15"/>
      <w:bookmarkEnd w:id="16"/>
      <w:bookmarkEnd w:id="17"/>
      <w:bookmarkEnd w:id="18"/>
    </w:p>
    <w:p w14:paraId="511D97C7" w14:textId="77777777" w:rsidR="00EE49AA" w:rsidRDefault="00483A58">
      <w:pPr>
        <w:pStyle w:val="TableofFigures"/>
        <w:tabs>
          <w:tab w:val="right" w:leader="dot" w:pos="8777"/>
        </w:tabs>
        <w:rPr>
          <w:rFonts w:asciiTheme="minorHAnsi" w:eastAsiaTheme="minorEastAsia" w:hAnsiTheme="minorHAnsi" w:cstheme="minorBidi"/>
          <w:b w:val="0"/>
          <w:noProof/>
          <w:sz w:val="22"/>
          <w:szCs w:val="22"/>
        </w:rPr>
      </w:pPr>
      <w:r w:rsidRPr="00A57FEC">
        <w:rPr>
          <w:szCs w:val="26"/>
        </w:rPr>
        <w:fldChar w:fldCharType="begin"/>
      </w:r>
      <w:r w:rsidRPr="00A57FEC">
        <w:rPr>
          <w:szCs w:val="26"/>
        </w:rPr>
        <w:instrText xml:space="preserve"> TOC \h \z \c "Hình" </w:instrText>
      </w:r>
      <w:r w:rsidRPr="00A57FEC">
        <w:rPr>
          <w:szCs w:val="26"/>
        </w:rPr>
        <w:fldChar w:fldCharType="separate"/>
      </w:r>
      <w:hyperlink w:anchor="_Toc133096632" w:history="1">
        <w:r w:rsidR="00EE49AA" w:rsidRPr="00BB6E2F">
          <w:rPr>
            <w:rStyle w:val="Hyperlink"/>
            <w:noProof/>
          </w:rPr>
          <w:t>Hình 2.1. Prototype trang đăng nhập</w:t>
        </w:r>
        <w:r w:rsidR="00EE49AA">
          <w:rPr>
            <w:noProof/>
            <w:webHidden/>
          </w:rPr>
          <w:tab/>
        </w:r>
        <w:r w:rsidR="00EE49AA">
          <w:rPr>
            <w:noProof/>
            <w:webHidden/>
          </w:rPr>
          <w:fldChar w:fldCharType="begin"/>
        </w:r>
        <w:r w:rsidR="00EE49AA">
          <w:rPr>
            <w:noProof/>
            <w:webHidden/>
          </w:rPr>
          <w:instrText xml:space="preserve"> PAGEREF _Toc133096632 \h </w:instrText>
        </w:r>
        <w:r w:rsidR="00EE49AA">
          <w:rPr>
            <w:noProof/>
            <w:webHidden/>
          </w:rPr>
        </w:r>
        <w:r w:rsidR="00EE49AA">
          <w:rPr>
            <w:noProof/>
            <w:webHidden/>
          </w:rPr>
          <w:fldChar w:fldCharType="separate"/>
        </w:r>
        <w:r w:rsidR="00EE49AA">
          <w:rPr>
            <w:noProof/>
            <w:webHidden/>
          </w:rPr>
          <w:t>10</w:t>
        </w:r>
        <w:r w:rsidR="00EE49AA">
          <w:rPr>
            <w:noProof/>
            <w:webHidden/>
          </w:rPr>
          <w:fldChar w:fldCharType="end"/>
        </w:r>
      </w:hyperlink>
    </w:p>
    <w:p w14:paraId="775498AA"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33" w:history="1">
        <w:r w:rsidR="00EE49AA" w:rsidRPr="00BB6E2F">
          <w:rPr>
            <w:rStyle w:val="Hyperlink"/>
            <w:noProof/>
          </w:rPr>
          <w:t>Hình 2.2. Wireframe đăng nhập.</w:t>
        </w:r>
        <w:r w:rsidR="00EE49AA">
          <w:rPr>
            <w:noProof/>
            <w:webHidden/>
          </w:rPr>
          <w:tab/>
        </w:r>
        <w:r w:rsidR="00EE49AA">
          <w:rPr>
            <w:noProof/>
            <w:webHidden/>
          </w:rPr>
          <w:fldChar w:fldCharType="begin"/>
        </w:r>
        <w:r w:rsidR="00EE49AA">
          <w:rPr>
            <w:noProof/>
            <w:webHidden/>
          </w:rPr>
          <w:instrText xml:space="preserve"> PAGEREF _Toc133096633 \h </w:instrText>
        </w:r>
        <w:r w:rsidR="00EE49AA">
          <w:rPr>
            <w:noProof/>
            <w:webHidden/>
          </w:rPr>
        </w:r>
        <w:r w:rsidR="00EE49AA">
          <w:rPr>
            <w:noProof/>
            <w:webHidden/>
          </w:rPr>
          <w:fldChar w:fldCharType="separate"/>
        </w:r>
        <w:r w:rsidR="00EE49AA">
          <w:rPr>
            <w:noProof/>
            <w:webHidden/>
          </w:rPr>
          <w:t>10</w:t>
        </w:r>
        <w:r w:rsidR="00EE49AA">
          <w:rPr>
            <w:noProof/>
            <w:webHidden/>
          </w:rPr>
          <w:fldChar w:fldCharType="end"/>
        </w:r>
      </w:hyperlink>
    </w:p>
    <w:p w14:paraId="037196C4"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34" w:history="1">
        <w:r w:rsidR="00EE49AA" w:rsidRPr="00BB6E2F">
          <w:rPr>
            <w:rStyle w:val="Hyperlink"/>
            <w:noProof/>
          </w:rPr>
          <w:t>Hình 2.3. Prototype trang đăng ki</w:t>
        </w:r>
        <w:r w:rsidR="00EE49AA">
          <w:rPr>
            <w:noProof/>
            <w:webHidden/>
          </w:rPr>
          <w:tab/>
        </w:r>
        <w:r w:rsidR="00EE49AA">
          <w:rPr>
            <w:noProof/>
            <w:webHidden/>
          </w:rPr>
          <w:fldChar w:fldCharType="begin"/>
        </w:r>
        <w:r w:rsidR="00EE49AA">
          <w:rPr>
            <w:noProof/>
            <w:webHidden/>
          </w:rPr>
          <w:instrText xml:space="preserve"> PAGEREF _Toc133096634 \h </w:instrText>
        </w:r>
        <w:r w:rsidR="00EE49AA">
          <w:rPr>
            <w:noProof/>
            <w:webHidden/>
          </w:rPr>
        </w:r>
        <w:r w:rsidR="00EE49AA">
          <w:rPr>
            <w:noProof/>
            <w:webHidden/>
          </w:rPr>
          <w:fldChar w:fldCharType="separate"/>
        </w:r>
        <w:r w:rsidR="00EE49AA">
          <w:rPr>
            <w:noProof/>
            <w:webHidden/>
          </w:rPr>
          <w:t>11</w:t>
        </w:r>
        <w:r w:rsidR="00EE49AA">
          <w:rPr>
            <w:noProof/>
            <w:webHidden/>
          </w:rPr>
          <w:fldChar w:fldCharType="end"/>
        </w:r>
      </w:hyperlink>
    </w:p>
    <w:p w14:paraId="37B18AFC"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35" w:history="1">
        <w:r w:rsidR="00EE49AA" w:rsidRPr="00BB6E2F">
          <w:rPr>
            <w:rStyle w:val="Hyperlink"/>
            <w:noProof/>
          </w:rPr>
          <w:t>Hình 2.4. Wireframe đăng kí.</w:t>
        </w:r>
        <w:r w:rsidR="00EE49AA">
          <w:rPr>
            <w:noProof/>
            <w:webHidden/>
          </w:rPr>
          <w:tab/>
        </w:r>
        <w:r w:rsidR="00EE49AA">
          <w:rPr>
            <w:noProof/>
            <w:webHidden/>
          </w:rPr>
          <w:fldChar w:fldCharType="begin"/>
        </w:r>
        <w:r w:rsidR="00EE49AA">
          <w:rPr>
            <w:noProof/>
            <w:webHidden/>
          </w:rPr>
          <w:instrText xml:space="preserve"> PAGEREF _Toc133096635 \h </w:instrText>
        </w:r>
        <w:r w:rsidR="00EE49AA">
          <w:rPr>
            <w:noProof/>
            <w:webHidden/>
          </w:rPr>
        </w:r>
        <w:r w:rsidR="00EE49AA">
          <w:rPr>
            <w:noProof/>
            <w:webHidden/>
          </w:rPr>
          <w:fldChar w:fldCharType="separate"/>
        </w:r>
        <w:r w:rsidR="00EE49AA">
          <w:rPr>
            <w:noProof/>
            <w:webHidden/>
          </w:rPr>
          <w:t>11</w:t>
        </w:r>
        <w:r w:rsidR="00EE49AA">
          <w:rPr>
            <w:noProof/>
            <w:webHidden/>
          </w:rPr>
          <w:fldChar w:fldCharType="end"/>
        </w:r>
      </w:hyperlink>
    </w:p>
    <w:p w14:paraId="312DBEB6"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36" w:history="1">
        <w:r w:rsidR="00EE49AA" w:rsidRPr="00BB6E2F">
          <w:rPr>
            <w:rStyle w:val="Hyperlink"/>
            <w:noProof/>
          </w:rPr>
          <w:t>Hình 2.5. Prototype trang chủ</w:t>
        </w:r>
        <w:r w:rsidR="00EE49AA">
          <w:rPr>
            <w:noProof/>
            <w:webHidden/>
          </w:rPr>
          <w:tab/>
        </w:r>
        <w:r w:rsidR="00EE49AA">
          <w:rPr>
            <w:noProof/>
            <w:webHidden/>
          </w:rPr>
          <w:fldChar w:fldCharType="begin"/>
        </w:r>
        <w:r w:rsidR="00EE49AA">
          <w:rPr>
            <w:noProof/>
            <w:webHidden/>
          </w:rPr>
          <w:instrText xml:space="preserve"> PAGEREF _Toc133096636 \h </w:instrText>
        </w:r>
        <w:r w:rsidR="00EE49AA">
          <w:rPr>
            <w:noProof/>
            <w:webHidden/>
          </w:rPr>
        </w:r>
        <w:r w:rsidR="00EE49AA">
          <w:rPr>
            <w:noProof/>
            <w:webHidden/>
          </w:rPr>
          <w:fldChar w:fldCharType="separate"/>
        </w:r>
        <w:r w:rsidR="00EE49AA">
          <w:rPr>
            <w:noProof/>
            <w:webHidden/>
          </w:rPr>
          <w:t>12</w:t>
        </w:r>
        <w:r w:rsidR="00EE49AA">
          <w:rPr>
            <w:noProof/>
            <w:webHidden/>
          </w:rPr>
          <w:fldChar w:fldCharType="end"/>
        </w:r>
      </w:hyperlink>
    </w:p>
    <w:p w14:paraId="42FA2BCD"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37" w:history="1">
        <w:r w:rsidR="00EE49AA" w:rsidRPr="00BB6E2F">
          <w:rPr>
            <w:rStyle w:val="Hyperlink"/>
            <w:noProof/>
          </w:rPr>
          <w:t>Hình 2.6. Wireframe trang chủ.</w:t>
        </w:r>
        <w:r w:rsidR="00EE49AA">
          <w:rPr>
            <w:noProof/>
            <w:webHidden/>
          </w:rPr>
          <w:tab/>
        </w:r>
        <w:r w:rsidR="00EE49AA">
          <w:rPr>
            <w:noProof/>
            <w:webHidden/>
          </w:rPr>
          <w:fldChar w:fldCharType="begin"/>
        </w:r>
        <w:r w:rsidR="00EE49AA">
          <w:rPr>
            <w:noProof/>
            <w:webHidden/>
          </w:rPr>
          <w:instrText xml:space="preserve"> PAGEREF _Toc133096637 \h </w:instrText>
        </w:r>
        <w:r w:rsidR="00EE49AA">
          <w:rPr>
            <w:noProof/>
            <w:webHidden/>
          </w:rPr>
        </w:r>
        <w:r w:rsidR="00EE49AA">
          <w:rPr>
            <w:noProof/>
            <w:webHidden/>
          </w:rPr>
          <w:fldChar w:fldCharType="separate"/>
        </w:r>
        <w:r w:rsidR="00EE49AA">
          <w:rPr>
            <w:noProof/>
            <w:webHidden/>
          </w:rPr>
          <w:t>13</w:t>
        </w:r>
        <w:r w:rsidR="00EE49AA">
          <w:rPr>
            <w:noProof/>
            <w:webHidden/>
          </w:rPr>
          <w:fldChar w:fldCharType="end"/>
        </w:r>
      </w:hyperlink>
    </w:p>
    <w:p w14:paraId="126F2F97"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38" w:history="1">
        <w:r w:rsidR="00EE49AA" w:rsidRPr="00BB6E2F">
          <w:rPr>
            <w:rStyle w:val="Hyperlink"/>
            <w:noProof/>
          </w:rPr>
          <w:t>Hình 2.7. Prototype trang chi tiết phim.</w:t>
        </w:r>
        <w:r w:rsidR="00EE49AA">
          <w:rPr>
            <w:noProof/>
            <w:webHidden/>
          </w:rPr>
          <w:tab/>
        </w:r>
        <w:r w:rsidR="00EE49AA">
          <w:rPr>
            <w:noProof/>
            <w:webHidden/>
          </w:rPr>
          <w:fldChar w:fldCharType="begin"/>
        </w:r>
        <w:r w:rsidR="00EE49AA">
          <w:rPr>
            <w:noProof/>
            <w:webHidden/>
          </w:rPr>
          <w:instrText xml:space="preserve"> PAGEREF _Toc133096638 \h </w:instrText>
        </w:r>
        <w:r w:rsidR="00EE49AA">
          <w:rPr>
            <w:noProof/>
            <w:webHidden/>
          </w:rPr>
        </w:r>
        <w:r w:rsidR="00EE49AA">
          <w:rPr>
            <w:noProof/>
            <w:webHidden/>
          </w:rPr>
          <w:fldChar w:fldCharType="separate"/>
        </w:r>
        <w:r w:rsidR="00EE49AA">
          <w:rPr>
            <w:noProof/>
            <w:webHidden/>
          </w:rPr>
          <w:t>14</w:t>
        </w:r>
        <w:r w:rsidR="00EE49AA">
          <w:rPr>
            <w:noProof/>
            <w:webHidden/>
          </w:rPr>
          <w:fldChar w:fldCharType="end"/>
        </w:r>
      </w:hyperlink>
    </w:p>
    <w:p w14:paraId="4E817EB5"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39" w:history="1">
        <w:r w:rsidR="00EE49AA" w:rsidRPr="00BB6E2F">
          <w:rPr>
            <w:rStyle w:val="Hyperlink"/>
            <w:noProof/>
          </w:rPr>
          <w:t>Hình 2.8. Wireframe trang chi tiết phim.</w:t>
        </w:r>
        <w:r w:rsidR="00EE49AA">
          <w:rPr>
            <w:noProof/>
            <w:webHidden/>
          </w:rPr>
          <w:tab/>
        </w:r>
        <w:r w:rsidR="00EE49AA">
          <w:rPr>
            <w:noProof/>
            <w:webHidden/>
          </w:rPr>
          <w:fldChar w:fldCharType="begin"/>
        </w:r>
        <w:r w:rsidR="00EE49AA">
          <w:rPr>
            <w:noProof/>
            <w:webHidden/>
          </w:rPr>
          <w:instrText xml:space="preserve"> PAGEREF _Toc133096639 \h </w:instrText>
        </w:r>
        <w:r w:rsidR="00EE49AA">
          <w:rPr>
            <w:noProof/>
            <w:webHidden/>
          </w:rPr>
        </w:r>
        <w:r w:rsidR="00EE49AA">
          <w:rPr>
            <w:noProof/>
            <w:webHidden/>
          </w:rPr>
          <w:fldChar w:fldCharType="separate"/>
        </w:r>
        <w:r w:rsidR="00EE49AA">
          <w:rPr>
            <w:noProof/>
            <w:webHidden/>
          </w:rPr>
          <w:t>14</w:t>
        </w:r>
        <w:r w:rsidR="00EE49AA">
          <w:rPr>
            <w:noProof/>
            <w:webHidden/>
          </w:rPr>
          <w:fldChar w:fldCharType="end"/>
        </w:r>
      </w:hyperlink>
    </w:p>
    <w:p w14:paraId="58E6D133"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0" w:history="1">
        <w:r w:rsidR="00EE49AA" w:rsidRPr="00BB6E2F">
          <w:rPr>
            <w:rStyle w:val="Hyperlink"/>
            <w:noProof/>
          </w:rPr>
          <w:t>Hình 2.9. Prototype trang xem phim.</w:t>
        </w:r>
        <w:r w:rsidR="00EE49AA">
          <w:rPr>
            <w:noProof/>
            <w:webHidden/>
          </w:rPr>
          <w:tab/>
        </w:r>
        <w:r w:rsidR="00EE49AA">
          <w:rPr>
            <w:noProof/>
            <w:webHidden/>
          </w:rPr>
          <w:fldChar w:fldCharType="begin"/>
        </w:r>
        <w:r w:rsidR="00EE49AA">
          <w:rPr>
            <w:noProof/>
            <w:webHidden/>
          </w:rPr>
          <w:instrText xml:space="preserve"> PAGEREF _Toc133096640 \h </w:instrText>
        </w:r>
        <w:r w:rsidR="00EE49AA">
          <w:rPr>
            <w:noProof/>
            <w:webHidden/>
          </w:rPr>
        </w:r>
        <w:r w:rsidR="00EE49AA">
          <w:rPr>
            <w:noProof/>
            <w:webHidden/>
          </w:rPr>
          <w:fldChar w:fldCharType="separate"/>
        </w:r>
        <w:r w:rsidR="00EE49AA">
          <w:rPr>
            <w:noProof/>
            <w:webHidden/>
          </w:rPr>
          <w:t>15</w:t>
        </w:r>
        <w:r w:rsidR="00EE49AA">
          <w:rPr>
            <w:noProof/>
            <w:webHidden/>
          </w:rPr>
          <w:fldChar w:fldCharType="end"/>
        </w:r>
      </w:hyperlink>
    </w:p>
    <w:p w14:paraId="29F47D80"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1" w:history="1">
        <w:r w:rsidR="00EE49AA" w:rsidRPr="00BB6E2F">
          <w:rPr>
            <w:rStyle w:val="Hyperlink"/>
            <w:noProof/>
          </w:rPr>
          <w:t>Hình 2.10. Wireframe trang xem phim.</w:t>
        </w:r>
        <w:r w:rsidR="00EE49AA">
          <w:rPr>
            <w:noProof/>
            <w:webHidden/>
          </w:rPr>
          <w:tab/>
        </w:r>
        <w:r w:rsidR="00EE49AA">
          <w:rPr>
            <w:noProof/>
            <w:webHidden/>
          </w:rPr>
          <w:fldChar w:fldCharType="begin"/>
        </w:r>
        <w:r w:rsidR="00EE49AA">
          <w:rPr>
            <w:noProof/>
            <w:webHidden/>
          </w:rPr>
          <w:instrText xml:space="preserve"> PAGEREF _Toc133096641 \h </w:instrText>
        </w:r>
        <w:r w:rsidR="00EE49AA">
          <w:rPr>
            <w:noProof/>
            <w:webHidden/>
          </w:rPr>
        </w:r>
        <w:r w:rsidR="00EE49AA">
          <w:rPr>
            <w:noProof/>
            <w:webHidden/>
          </w:rPr>
          <w:fldChar w:fldCharType="separate"/>
        </w:r>
        <w:r w:rsidR="00EE49AA">
          <w:rPr>
            <w:noProof/>
            <w:webHidden/>
          </w:rPr>
          <w:t>16</w:t>
        </w:r>
        <w:r w:rsidR="00EE49AA">
          <w:rPr>
            <w:noProof/>
            <w:webHidden/>
          </w:rPr>
          <w:fldChar w:fldCharType="end"/>
        </w:r>
      </w:hyperlink>
    </w:p>
    <w:p w14:paraId="237F6787"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2" w:history="1">
        <w:r w:rsidR="00EE49AA" w:rsidRPr="00BB6E2F">
          <w:rPr>
            <w:rStyle w:val="Hyperlink"/>
            <w:noProof/>
          </w:rPr>
          <w:t>Hình 2.11. Wireframe trang chủ admin.</w:t>
        </w:r>
        <w:r w:rsidR="00EE49AA">
          <w:rPr>
            <w:noProof/>
            <w:webHidden/>
          </w:rPr>
          <w:tab/>
        </w:r>
        <w:r w:rsidR="00EE49AA">
          <w:rPr>
            <w:noProof/>
            <w:webHidden/>
          </w:rPr>
          <w:fldChar w:fldCharType="begin"/>
        </w:r>
        <w:r w:rsidR="00EE49AA">
          <w:rPr>
            <w:noProof/>
            <w:webHidden/>
          </w:rPr>
          <w:instrText xml:space="preserve"> PAGEREF _Toc133096642 \h </w:instrText>
        </w:r>
        <w:r w:rsidR="00EE49AA">
          <w:rPr>
            <w:noProof/>
            <w:webHidden/>
          </w:rPr>
        </w:r>
        <w:r w:rsidR="00EE49AA">
          <w:rPr>
            <w:noProof/>
            <w:webHidden/>
          </w:rPr>
          <w:fldChar w:fldCharType="separate"/>
        </w:r>
        <w:r w:rsidR="00EE49AA">
          <w:rPr>
            <w:noProof/>
            <w:webHidden/>
          </w:rPr>
          <w:t>17</w:t>
        </w:r>
        <w:r w:rsidR="00EE49AA">
          <w:rPr>
            <w:noProof/>
            <w:webHidden/>
          </w:rPr>
          <w:fldChar w:fldCharType="end"/>
        </w:r>
      </w:hyperlink>
    </w:p>
    <w:p w14:paraId="69B35937"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3" w:history="1">
        <w:r w:rsidR="00EE49AA" w:rsidRPr="00BB6E2F">
          <w:rPr>
            <w:rStyle w:val="Hyperlink"/>
            <w:noProof/>
          </w:rPr>
          <w:t>Hình 2.12. Wireframe quản lí người dùng.</w:t>
        </w:r>
        <w:r w:rsidR="00EE49AA">
          <w:rPr>
            <w:noProof/>
            <w:webHidden/>
          </w:rPr>
          <w:tab/>
        </w:r>
        <w:r w:rsidR="00EE49AA">
          <w:rPr>
            <w:noProof/>
            <w:webHidden/>
          </w:rPr>
          <w:fldChar w:fldCharType="begin"/>
        </w:r>
        <w:r w:rsidR="00EE49AA">
          <w:rPr>
            <w:noProof/>
            <w:webHidden/>
          </w:rPr>
          <w:instrText xml:space="preserve"> PAGEREF _Toc133096643 \h </w:instrText>
        </w:r>
        <w:r w:rsidR="00EE49AA">
          <w:rPr>
            <w:noProof/>
            <w:webHidden/>
          </w:rPr>
        </w:r>
        <w:r w:rsidR="00EE49AA">
          <w:rPr>
            <w:noProof/>
            <w:webHidden/>
          </w:rPr>
          <w:fldChar w:fldCharType="separate"/>
        </w:r>
        <w:r w:rsidR="00EE49AA">
          <w:rPr>
            <w:noProof/>
            <w:webHidden/>
          </w:rPr>
          <w:t>18</w:t>
        </w:r>
        <w:r w:rsidR="00EE49AA">
          <w:rPr>
            <w:noProof/>
            <w:webHidden/>
          </w:rPr>
          <w:fldChar w:fldCharType="end"/>
        </w:r>
      </w:hyperlink>
    </w:p>
    <w:p w14:paraId="20729582"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4" w:history="1">
        <w:r w:rsidR="00EE49AA" w:rsidRPr="00BB6E2F">
          <w:rPr>
            <w:rStyle w:val="Hyperlink"/>
            <w:noProof/>
          </w:rPr>
          <w:t>Hình 2.13. Wireframe quản lí phim.</w:t>
        </w:r>
        <w:r w:rsidR="00EE49AA">
          <w:rPr>
            <w:noProof/>
            <w:webHidden/>
          </w:rPr>
          <w:tab/>
        </w:r>
        <w:r w:rsidR="00EE49AA">
          <w:rPr>
            <w:noProof/>
            <w:webHidden/>
          </w:rPr>
          <w:fldChar w:fldCharType="begin"/>
        </w:r>
        <w:r w:rsidR="00EE49AA">
          <w:rPr>
            <w:noProof/>
            <w:webHidden/>
          </w:rPr>
          <w:instrText xml:space="preserve"> PAGEREF _Toc133096644 \h </w:instrText>
        </w:r>
        <w:r w:rsidR="00EE49AA">
          <w:rPr>
            <w:noProof/>
            <w:webHidden/>
          </w:rPr>
        </w:r>
        <w:r w:rsidR="00EE49AA">
          <w:rPr>
            <w:noProof/>
            <w:webHidden/>
          </w:rPr>
          <w:fldChar w:fldCharType="separate"/>
        </w:r>
        <w:r w:rsidR="00EE49AA">
          <w:rPr>
            <w:noProof/>
            <w:webHidden/>
          </w:rPr>
          <w:t>19</w:t>
        </w:r>
        <w:r w:rsidR="00EE49AA">
          <w:rPr>
            <w:noProof/>
            <w:webHidden/>
          </w:rPr>
          <w:fldChar w:fldCharType="end"/>
        </w:r>
      </w:hyperlink>
    </w:p>
    <w:p w14:paraId="66DE5FBC"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5" w:history="1">
        <w:r w:rsidR="00EE49AA" w:rsidRPr="00BB6E2F">
          <w:rPr>
            <w:rStyle w:val="Hyperlink"/>
            <w:noProof/>
          </w:rPr>
          <w:t>Hình 2.14. Wireframe thêm phim mới.</w:t>
        </w:r>
        <w:r w:rsidR="00EE49AA">
          <w:rPr>
            <w:noProof/>
            <w:webHidden/>
          </w:rPr>
          <w:tab/>
        </w:r>
        <w:r w:rsidR="00EE49AA">
          <w:rPr>
            <w:noProof/>
            <w:webHidden/>
          </w:rPr>
          <w:fldChar w:fldCharType="begin"/>
        </w:r>
        <w:r w:rsidR="00EE49AA">
          <w:rPr>
            <w:noProof/>
            <w:webHidden/>
          </w:rPr>
          <w:instrText xml:space="preserve"> PAGEREF _Toc133096645 \h </w:instrText>
        </w:r>
        <w:r w:rsidR="00EE49AA">
          <w:rPr>
            <w:noProof/>
            <w:webHidden/>
          </w:rPr>
        </w:r>
        <w:r w:rsidR="00EE49AA">
          <w:rPr>
            <w:noProof/>
            <w:webHidden/>
          </w:rPr>
          <w:fldChar w:fldCharType="separate"/>
        </w:r>
        <w:r w:rsidR="00EE49AA">
          <w:rPr>
            <w:noProof/>
            <w:webHidden/>
          </w:rPr>
          <w:t>20</w:t>
        </w:r>
        <w:r w:rsidR="00EE49AA">
          <w:rPr>
            <w:noProof/>
            <w:webHidden/>
          </w:rPr>
          <w:fldChar w:fldCharType="end"/>
        </w:r>
      </w:hyperlink>
    </w:p>
    <w:p w14:paraId="7C0BA262"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6" w:history="1">
        <w:r w:rsidR="00EE49AA" w:rsidRPr="00BB6E2F">
          <w:rPr>
            <w:rStyle w:val="Hyperlink"/>
            <w:noProof/>
          </w:rPr>
          <w:t>Hình 3.1. Use case tổng quát của hệ thống.</w:t>
        </w:r>
        <w:r w:rsidR="00EE49AA">
          <w:rPr>
            <w:noProof/>
            <w:webHidden/>
          </w:rPr>
          <w:tab/>
        </w:r>
        <w:r w:rsidR="00EE49AA">
          <w:rPr>
            <w:noProof/>
            <w:webHidden/>
          </w:rPr>
          <w:fldChar w:fldCharType="begin"/>
        </w:r>
        <w:r w:rsidR="00EE49AA">
          <w:rPr>
            <w:noProof/>
            <w:webHidden/>
          </w:rPr>
          <w:instrText xml:space="preserve"> PAGEREF _Toc133096646 \h </w:instrText>
        </w:r>
        <w:r w:rsidR="00EE49AA">
          <w:rPr>
            <w:noProof/>
            <w:webHidden/>
          </w:rPr>
        </w:r>
        <w:r w:rsidR="00EE49AA">
          <w:rPr>
            <w:noProof/>
            <w:webHidden/>
          </w:rPr>
          <w:fldChar w:fldCharType="separate"/>
        </w:r>
        <w:r w:rsidR="00EE49AA">
          <w:rPr>
            <w:noProof/>
            <w:webHidden/>
          </w:rPr>
          <w:t>21</w:t>
        </w:r>
        <w:r w:rsidR="00EE49AA">
          <w:rPr>
            <w:noProof/>
            <w:webHidden/>
          </w:rPr>
          <w:fldChar w:fldCharType="end"/>
        </w:r>
      </w:hyperlink>
    </w:p>
    <w:p w14:paraId="656189CD"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7" w:history="1">
        <w:r w:rsidR="00EE49AA" w:rsidRPr="00BB6E2F">
          <w:rPr>
            <w:rStyle w:val="Hyperlink"/>
            <w:noProof/>
          </w:rPr>
          <w:t>Hình 3.2. Activity đăng nhập</w:t>
        </w:r>
        <w:r w:rsidR="00EE49AA">
          <w:rPr>
            <w:noProof/>
            <w:webHidden/>
          </w:rPr>
          <w:tab/>
        </w:r>
        <w:r w:rsidR="00EE49AA">
          <w:rPr>
            <w:noProof/>
            <w:webHidden/>
          </w:rPr>
          <w:fldChar w:fldCharType="begin"/>
        </w:r>
        <w:r w:rsidR="00EE49AA">
          <w:rPr>
            <w:noProof/>
            <w:webHidden/>
          </w:rPr>
          <w:instrText xml:space="preserve"> PAGEREF _Toc133096647 \h </w:instrText>
        </w:r>
        <w:r w:rsidR="00EE49AA">
          <w:rPr>
            <w:noProof/>
            <w:webHidden/>
          </w:rPr>
        </w:r>
        <w:r w:rsidR="00EE49AA">
          <w:rPr>
            <w:noProof/>
            <w:webHidden/>
          </w:rPr>
          <w:fldChar w:fldCharType="separate"/>
        </w:r>
        <w:r w:rsidR="00EE49AA">
          <w:rPr>
            <w:noProof/>
            <w:webHidden/>
          </w:rPr>
          <w:t>22</w:t>
        </w:r>
        <w:r w:rsidR="00EE49AA">
          <w:rPr>
            <w:noProof/>
            <w:webHidden/>
          </w:rPr>
          <w:fldChar w:fldCharType="end"/>
        </w:r>
      </w:hyperlink>
    </w:p>
    <w:p w14:paraId="69F07595"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8" w:history="1">
        <w:r w:rsidR="00EE49AA" w:rsidRPr="00BB6E2F">
          <w:rPr>
            <w:rStyle w:val="Hyperlink"/>
            <w:noProof/>
          </w:rPr>
          <w:t>Hình 3.3. Activity đăng kí.</w:t>
        </w:r>
        <w:r w:rsidR="00EE49AA">
          <w:rPr>
            <w:noProof/>
            <w:webHidden/>
          </w:rPr>
          <w:tab/>
        </w:r>
        <w:r w:rsidR="00EE49AA">
          <w:rPr>
            <w:noProof/>
            <w:webHidden/>
          </w:rPr>
          <w:fldChar w:fldCharType="begin"/>
        </w:r>
        <w:r w:rsidR="00EE49AA">
          <w:rPr>
            <w:noProof/>
            <w:webHidden/>
          </w:rPr>
          <w:instrText xml:space="preserve"> PAGEREF _Toc133096648 \h </w:instrText>
        </w:r>
        <w:r w:rsidR="00EE49AA">
          <w:rPr>
            <w:noProof/>
            <w:webHidden/>
          </w:rPr>
        </w:r>
        <w:r w:rsidR="00EE49AA">
          <w:rPr>
            <w:noProof/>
            <w:webHidden/>
          </w:rPr>
          <w:fldChar w:fldCharType="separate"/>
        </w:r>
        <w:r w:rsidR="00EE49AA">
          <w:rPr>
            <w:noProof/>
            <w:webHidden/>
          </w:rPr>
          <w:t>23</w:t>
        </w:r>
        <w:r w:rsidR="00EE49AA">
          <w:rPr>
            <w:noProof/>
            <w:webHidden/>
          </w:rPr>
          <w:fldChar w:fldCharType="end"/>
        </w:r>
      </w:hyperlink>
    </w:p>
    <w:p w14:paraId="48DBB57D"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49" w:history="1">
        <w:r w:rsidR="00EE49AA" w:rsidRPr="00BB6E2F">
          <w:rPr>
            <w:rStyle w:val="Hyperlink"/>
            <w:noProof/>
          </w:rPr>
          <w:t>Hình 3.4. Activity bình luận, đánh giá, bookmark của người dùng.</w:t>
        </w:r>
        <w:r w:rsidR="00EE49AA">
          <w:rPr>
            <w:noProof/>
            <w:webHidden/>
          </w:rPr>
          <w:tab/>
        </w:r>
        <w:r w:rsidR="00EE49AA">
          <w:rPr>
            <w:noProof/>
            <w:webHidden/>
          </w:rPr>
          <w:fldChar w:fldCharType="begin"/>
        </w:r>
        <w:r w:rsidR="00EE49AA">
          <w:rPr>
            <w:noProof/>
            <w:webHidden/>
          </w:rPr>
          <w:instrText xml:space="preserve"> PAGEREF _Toc133096649 \h </w:instrText>
        </w:r>
        <w:r w:rsidR="00EE49AA">
          <w:rPr>
            <w:noProof/>
            <w:webHidden/>
          </w:rPr>
        </w:r>
        <w:r w:rsidR="00EE49AA">
          <w:rPr>
            <w:noProof/>
            <w:webHidden/>
          </w:rPr>
          <w:fldChar w:fldCharType="separate"/>
        </w:r>
        <w:r w:rsidR="00EE49AA">
          <w:rPr>
            <w:noProof/>
            <w:webHidden/>
          </w:rPr>
          <w:t>23</w:t>
        </w:r>
        <w:r w:rsidR="00EE49AA">
          <w:rPr>
            <w:noProof/>
            <w:webHidden/>
          </w:rPr>
          <w:fldChar w:fldCharType="end"/>
        </w:r>
      </w:hyperlink>
    </w:p>
    <w:p w14:paraId="2FCE4684"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50" w:history="1">
        <w:r w:rsidR="00EE49AA" w:rsidRPr="00BB6E2F">
          <w:rPr>
            <w:rStyle w:val="Hyperlink"/>
            <w:noProof/>
          </w:rPr>
          <w:t>Hình 3.5. Activity quản lí thông tin người dùng.</w:t>
        </w:r>
        <w:r w:rsidR="00EE49AA">
          <w:rPr>
            <w:noProof/>
            <w:webHidden/>
          </w:rPr>
          <w:tab/>
        </w:r>
        <w:r w:rsidR="00EE49AA">
          <w:rPr>
            <w:noProof/>
            <w:webHidden/>
          </w:rPr>
          <w:fldChar w:fldCharType="begin"/>
        </w:r>
        <w:r w:rsidR="00EE49AA">
          <w:rPr>
            <w:noProof/>
            <w:webHidden/>
          </w:rPr>
          <w:instrText xml:space="preserve"> PAGEREF _Toc133096650 \h </w:instrText>
        </w:r>
        <w:r w:rsidR="00EE49AA">
          <w:rPr>
            <w:noProof/>
            <w:webHidden/>
          </w:rPr>
        </w:r>
        <w:r w:rsidR="00EE49AA">
          <w:rPr>
            <w:noProof/>
            <w:webHidden/>
          </w:rPr>
          <w:fldChar w:fldCharType="separate"/>
        </w:r>
        <w:r w:rsidR="00EE49AA">
          <w:rPr>
            <w:noProof/>
            <w:webHidden/>
          </w:rPr>
          <w:t>24</w:t>
        </w:r>
        <w:r w:rsidR="00EE49AA">
          <w:rPr>
            <w:noProof/>
            <w:webHidden/>
          </w:rPr>
          <w:fldChar w:fldCharType="end"/>
        </w:r>
      </w:hyperlink>
    </w:p>
    <w:p w14:paraId="17740215"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51" w:history="1">
        <w:r w:rsidR="00EE49AA" w:rsidRPr="00BB6E2F">
          <w:rPr>
            <w:rStyle w:val="Hyperlink"/>
            <w:noProof/>
          </w:rPr>
          <w:t>Hình 3.6. Activity quản lí thông tin phim.</w:t>
        </w:r>
        <w:r w:rsidR="00EE49AA">
          <w:rPr>
            <w:noProof/>
            <w:webHidden/>
          </w:rPr>
          <w:tab/>
        </w:r>
        <w:r w:rsidR="00EE49AA">
          <w:rPr>
            <w:noProof/>
            <w:webHidden/>
          </w:rPr>
          <w:fldChar w:fldCharType="begin"/>
        </w:r>
        <w:r w:rsidR="00EE49AA">
          <w:rPr>
            <w:noProof/>
            <w:webHidden/>
          </w:rPr>
          <w:instrText xml:space="preserve"> PAGEREF _Toc133096651 \h </w:instrText>
        </w:r>
        <w:r w:rsidR="00EE49AA">
          <w:rPr>
            <w:noProof/>
            <w:webHidden/>
          </w:rPr>
        </w:r>
        <w:r w:rsidR="00EE49AA">
          <w:rPr>
            <w:noProof/>
            <w:webHidden/>
          </w:rPr>
          <w:fldChar w:fldCharType="separate"/>
        </w:r>
        <w:r w:rsidR="00EE49AA">
          <w:rPr>
            <w:noProof/>
            <w:webHidden/>
          </w:rPr>
          <w:t>25</w:t>
        </w:r>
        <w:r w:rsidR="00EE49AA">
          <w:rPr>
            <w:noProof/>
            <w:webHidden/>
          </w:rPr>
          <w:fldChar w:fldCharType="end"/>
        </w:r>
      </w:hyperlink>
    </w:p>
    <w:p w14:paraId="5880A815"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52" w:history="1">
        <w:r w:rsidR="00EE49AA" w:rsidRPr="00BB6E2F">
          <w:rPr>
            <w:rStyle w:val="Hyperlink"/>
            <w:noProof/>
          </w:rPr>
          <w:t>Hình 3.7. Activity quản lí thể loại phim.</w:t>
        </w:r>
        <w:r w:rsidR="00EE49AA">
          <w:rPr>
            <w:noProof/>
            <w:webHidden/>
          </w:rPr>
          <w:tab/>
        </w:r>
        <w:r w:rsidR="00EE49AA">
          <w:rPr>
            <w:noProof/>
            <w:webHidden/>
          </w:rPr>
          <w:fldChar w:fldCharType="begin"/>
        </w:r>
        <w:r w:rsidR="00EE49AA">
          <w:rPr>
            <w:noProof/>
            <w:webHidden/>
          </w:rPr>
          <w:instrText xml:space="preserve"> PAGEREF _Toc133096652 \h </w:instrText>
        </w:r>
        <w:r w:rsidR="00EE49AA">
          <w:rPr>
            <w:noProof/>
            <w:webHidden/>
          </w:rPr>
        </w:r>
        <w:r w:rsidR="00EE49AA">
          <w:rPr>
            <w:noProof/>
            <w:webHidden/>
          </w:rPr>
          <w:fldChar w:fldCharType="separate"/>
        </w:r>
        <w:r w:rsidR="00EE49AA">
          <w:rPr>
            <w:noProof/>
            <w:webHidden/>
          </w:rPr>
          <w:t>25</w:t>
        </w:r>
        <w:r w:rsidR="00EE49AA">
          <w:rPr>
            <w:noProof/>
            <w:webHidden/>
          </w:rPr>
          <w:fldChar w:fldCharType="end"/>
        </w:r>
      </w:hyperlink>
    </w:p>
    <w:p w14:paraId="5ABD2045" w14:textId="77777777" w:rsidR="00EE49AA" w:rsidRDefault="00D04B53">
      <w:pPr>
        <w:pStyle w:val="TableofFigures"/>
        <w:tabs>
          <w:tab w:val="right" w:leader="dot" w:pos="8777"/>
        </w:tabs>
        <w:rPr>
          <w:rFonts w:asciiTheme="minorHAnsi" w:eastAsiaTheme="minorEastAsia" w:hAnsiTheme="minorHAnsi" w:cstheme="minorBidi"/>
          <w:b w:val="0"/>
          <w:noProof/>
          <w:sz w:val="22"/>
          <w:szCs w:val="22"/>
        </w:rPr>
      </w:pPr>
      <w:hyperlink w:anchor="_Toc133096653" w:history="1">
        <w:r w:rsidR="00EE49AA" w:rsidRPr="00BB6E2F">
          <w:rPr>
            <w:rStyle w:val="Hyperlink"/>
            <w:noProof/>
          </w:rPr>
          <w:t>Hình 3.8. Activity quản lí bình luận.</w:t>
        </w:r>
        <w:r w:rsidR="00EE49AA">
          <w:rPr>
            <w:noProof/>
            <w:webHidden/>
          </w:rPr>
          <w:tab/>
        </w:r>
        <w:r w:rsidR="00EE49AA">
          <w:rPr>
            <w:noProof/>
            <w:webHidden/>
          </w:rPr>
          <w:fldChar w:fldCharType="begin"/>
        </w:r>
        <w:r w:rsidR="00EE49AA">
          <w:rPr>
            <w:noProof/>
            <w:webHidden/>
          </w:rPr>
          <w:instrText xml:space="preserve"> PAGEREF _Toc133096653 \h </w:instrText>
        </w:r>
        <w:r w:rsidR="00EE49AA">
          <w:rPr>
            <w:noProof/>
            <w:webHidden/>
          </w:rPr>
        </w:r>
        <w:r w:rsidR="00EE49AA">
          <w:rPr>
            <w:noProof/>
            <w:webHidden/>
          </w:rPr>
          <w:fldChar w:fldCharType="separate"/>
        </w:r>
        <w:r w:rsidR="00EE49AA">
          <w:rPr>
            <w:noProof/>
            <w:webHidden/>
          </w:rPr>
          <w:t>26</w:t>
        </w:r>
        <w:r w:rsidR="00EE49AA">
          <w:rPr>
            <w:noProof/>
            <w:webHidden/>
          </w:rPr>
          <w:fldChar w:fldCharType="end"/>
        </w:r>
      </w:hyperlink>
    </w:p>
    <w:p w14:paraId="03CB3226" w14:textId="7D06919F" w:rsidR="00CA05CB" w:rsidRPr="00A57FEC" w:rsidRDefault="00483A58" w:rsidP="00B32EC6">
      <w:pPr>
        <w:tabs>
          <w:tab w:val="center" w:pos="6379"/>
        </w:tabs>
        <w:spacing w:after="200" w:line="360" w:lineRule="auto"/>
        <w:rPr>
          <w:sz w:val="26"/>
          <w:szCs w:val="26"/>
        </w:rPr>
      </w:pPr>
      <w:r w:rsidRPr="00A57FEC">
        <w:rPr>
          <w:sz w:val="26"/>
          <w:szCs w:val="26"/>
        </w:rPr>
        <w:fldChar w:fldCharType="end"/>
      </w:r>
      <w:r w:rsidR="00CA05CB" w:rsidRPr="00A57FEC">
        <w:rPr>
          <w:sz w:val="26"/>
          <w:szCs w:val="26"/>
        </w:rPr>
        <w:br w:type="page"/>
      </w:r>
    </w:p>
    <w:p w14:paraId="17A4B2A2" w14:textId="77566DA8" w:rsidR="00CA05CB" w:rsidRPr="00A57FEC" w:rsidRDefault="0022233C" w:rsidP="00B32EC6">
      <w:pPr>
        <w:pStyle w:val="Heading1"/>
      </w:pPr>
      <w:bookmarkStart w:id="20" w:name="_Toc133096689"/>
      <w:bookmarkStart w:id="21" w:name="_Toc76147062"/>
      <w:r w:rsidRPr="00A57FEC">
        <w:lastRenderedPageBreak/>
        <w:t>GIỚI THIỆU</w:t>
      </w:r>
      <w:bookmarkEnd w:id="20"/>
    </w:p>
    <w:p w14:paraId="1750EF84" w14:textId="77777777" w:rsidR="003737BD" w:rsidRPr="00A57FEC" w:rsidRDefault="0022233C" w:rsidP="00B32EC6">
      <w:pPr>
        <w:pStyle w:val="Heading2"/>
      </w:pPr>
      <w:bookmarkStart w:id="22" w:name="_Toc133096690"/>
      <w:r w:rsidRPr="00A57FEC">
        <w:rPr>
          <w:lang w:val="en-US"/>
        </w:rPr>
        <w:t>Giới thiệu về đề tài</w:t>
      </w:r>
      <w:bookmarkEnd w:id="22"/>
    </w:p>
    <w:p w14:paraId="7DFE47B6" w14:textId="04AACEF1" w:rsidR="00E07E97" w:rsidRPr="0013326E" w:rsidRDefault="00E07E97" w:rsidP="0013326E">
      <w:pPr>
        <w:pStyle w:val="Default"/>
        <w:spacing w:line="360" w:lineRule="auto"/>
        <w:ind w:firstLine="720"/>
        <w:jc w:val="both"/>
        <w:rPr>
          <w:sz w:val="26"/>
        </w:rPr>
      </w:pPr>
      <w:r w:rsidRPr="0013326E">
        <w:rPr>
          <w:sz w:val="26"/>
        </w:rPr>
        <w:t xml:space="preserve">"Web xem phim trực tuyến" là một dự </w:t>
      </w:r>
      <w:proofErr w:type="gramStart"/>
      <w:r w:rsidRPr="0013326E">
        <w:rPr>
          <w:sz w:val="26"/>
        </w:rPr>
        <w:t>án</w:t>
      </w:r>
      <w:proofErr w:type="gramEnd"/>
      <w:r w:rsidRPr="0013326E">
        <w:rPr>
          <w:sz w:val="26"/>
        </w:rPr>
        <w:t xml:space="preserve"> phát triển một trang web cung cấp dịch vụ xem phim trực tuyến cho người dùng. Trang web này cho phép người dùng lựa chọn và xem các phim yêu thích của họ mà không cần tải xuống </w:t>
      </w:r>
      <w:r w:rsidR="0013326E">
        <w:rPr>
          <w:sz w:val="26"/>
        </w:rPr>
        <w:t>hoặc cài đặt phần mềm phụ kiện.</w:t>
      </w:r>
    </w:p>
    <w:p w14:paraId="102CEB33" w14:textId="320FBD0F" w:rsidR="00E07E97" w:rsidRPr="0013326E" w:rsidRDefault="00E07E97" w:rsidP="0013326E">
      <w:pPr>
        <w:pStyle w:val="Default"/>
        <w:spacing w:line="360" w:lineRule="auto"/>
        <w:ind w:firstLine="720"/>
        <w:jc w:val="both"/>
        <w:rPr>
          <w:sz w:val="26"/>
        </w:rPr>
      </w:pPr>
      <w:r w:rsidRPr="0013326E">
        <w:rPr>
          <w:sz w:val="26"/>
        </w:rPr>
        <w:t xml:space="preserve">Web xem phim trực tuyến thường cung cấp một giao diện đơn giản và hấp dẫn, cho phép người dùng dễ dàng tìm kiếm, chọn lựa và xem phim </w:t>
      </w:r>
      <w:proofErr w:type="gramStart"/>
      <w:r w:rsidRPr="0013326E">
        <w:rPr>
          <w:sz w:val="26"/>
        </w:rPr>
        <w:t>theo</w:t>
      </w:r>
      <w:proofErr w:type="gramEnd"/>
      <w:r w:rsidRPr="0013326E">
        <w:rPr>
          <w:sz w:val="26"/>
        </w:rPr>
        <w:t xml:space="preserve"> sở thích cá nhân. Ngoài việc cung cấp các phim thuộc nhiều thể loại khác nhau, từ phim hành động, tình cảm, hài hước đến khoa học viễn tưởng, kinh dị, trang web cũng thường cập nhật các phim mới nhất, phim đề cử và phi</w:t>
      </w:r>
      <w:r w:rsidR="0013326E">
        <w:rPr>
          <w:sz w:val="26"/>
        </w:rPr>
        <w:t>m hot trong thời điểm hiện tại.</w:t>
      </w:r>
    </w:p>
    <w:p w14:paraId="280815C1" w14:textId="1C8D69CD" w:rsidR="00E07E97" w:rsidRPr="0013326E" w:rsidRDefault="00E07E97" w:rsidP="0013326E">
      <w:pPr>
        <w:pStyle w:val="Default"/>
        <w:spacing w:line="360" w:lineRule="auto"/>
        <w:ind w:firstLine="720"/>
        <w:jc w:val="both"/>
        <w:rPr>
          <w:sz w:val="26"/>
        </w:rPr>
      </w:pPr>
      <w:r w:rsidRPr="0013326E">
        <w:rPr>
          <w:sz w:val="26"/>
        </w:rPr>
        <w:t xml:space="preserve">Trang web xem phim trực tuyến cũng cung cấp các tính năng đáng chú ý như cho phép người dùng đăng nhập và đăng ký tài khoản để có trải nghiệm cá nhân hơn, bao gồm việc bookmark các phim yêu thích, đánh giá và bình luận phim, và xem các phim tương tự liên quan dựa trên sở thích cá nhân. </w:t>
      </w:r>
      <w:proofErr w:type="gramStart"/>
      <w:r w:rsidRPr="0013326E">
        <w:rPr>
          <w:sz w:val="26"/>
        </w:rPr>
        <w:t>Ngoài ra, trang web cũng cần có giao diện quản trị viên để quản lý thể loại phim, thông tin</w:t>
      </w:r>
      <w:r w:rsidR="0013326E">
        <w:rPr>
          <w:sz w:val="26"/>
        </w:rPr>
        <w:t xml:space="preserve"> phim, người dùng và bình luận.</w:t>
      </w:r>
      <w:proofErr w:type="gramEnd"/>
    </w:p>
    <w:p w14:paraId="407A726C" w14:textId="057D5465" w:rsidR="003737BD" w:rsidRPr="00CC0A38" w:rsidRDefault="00E07E97" w:rsidP="00CC0A38">
      <w:pPr>
        <w:pStyle w:val="Default"/>
        <w:spacing w:line="360" w:lineRule="auto"/>
        <w:ind w:firstLine="720"/>
        <w:jc w:val="both"/>
        <w:rPr>
          <w:sz w:val="26"/>
        </w:rPr>
      </w:pPr>
      <w:r w:rsidRPr="0013326E">
        <w:rPr>
          <w:sz w:val="26"/>
        </w:rPr>
        <w:t xml:space="preserve">Mục tiêu của đề tài web xem phim trực tuyến là cung cấp cho người dùng một trải nghiệm xem phim thuận tiện, đa dạng và tiện lợi, đồng thời cung cấp tính năng quản lý nội dung dễ dàng cho admin. </w:t>
      </w:r>
      <w:proofErr w:type="gramStart"/>
      <w:r w:rsidRPr="0013326E">
        <w:rPr>
          <w:sz w:val="26"/>
        </w:rPr>
        <w:t>Đây là một đề tài hấp dẫn trong lĩnh vực công nghệ thông tin và giải trí trực tuyến, đáp ứng nhu cầu ngày càng tăng của người dùng trong việc xem phim trực tuyến một cách thuận tiện và đa dạng.</w:t>
      </w:r>
      <w:proofErr w:type="gramEnd"/>
    </w:p>
    <w:p w14:paraId="79E804E4" w14:textId="513894BD" w:rsidR="003737BD" w:rsidRPr="00A57FEC" w:rsidRDefault="00CE519F" w:rsidP="00B32EC6">
      <w:pPr>
        <w:pStyle w:val="Heading2"/>
      </w:pPr>
      <w:bookmarkStart w:id="23" w:name="_Toc133096691"/>
      <w:r>
        <w:rPr>
          <w:lang w:val="en-US"/>
        </w:rPr>
        <w:t>Mục tiêu hệ thống</w:t>
      </w:r>
      <w:bookmarkEnd w:id="23"/>
    </w:p>
    <w:p w14:paraId="4A3A0382" w14:textId="77777777" w:rsidR="00CC0A38" w:rsidRPr="00CC0A38" w:rsidRDefault="00CC0A38" w:rsidP="00CC0A38">
      <w:pPr>
        <w:pStyle w:val="Default"/>
        <w:spacing w:line="360" w:lineRule="auto"/>
        <w:ind w:firstLine="720"/>
        <w:jc w:val="both"/>
        <w:rPr>
          <w:sz w:val="26"/>
        </w:rPr>
      </w:pPr>
      <w:proofErr w:type="gramStart"/>
      <w:r w:rsidRPr="00CC0A38">
        <w:rPr>
          <w:sz w:val="26"/>
        </w:rPr>
        <w:t>Mục tiêu chính của trang web xem phim trực tuyến là cung cấp cho người dùng một trải nghiệm xem phim thuận tiện, đa dạng và tiện lợi.</w:t>
      </w:r>
      <w:proofErr w:type="gramEnd"/>
      <w:r w:rsidRPr="00CC0A38">
        <w:rPr>
          <w:sz w:val="26"/>
        </w:rPr>
        <w:t xml:space="preserve"> Dưới đây là một số mục tiêu cụ thể của trang web này:</w:t>
      </w:r>
    </w:p>
    <w:p w14:paraId="2EA56579" w14:textId="5B822844" w:rsidR="00CC0A38" w:rsidRPr="00CC0A38" w:rsidRDefault="00CC0A38" w:rsidP="00CC0A38">
      <w:pPr>
        <w:pStyle w:val="Default"/>
        <w:numPr>
          <w:ilvl w:val="0"/>
          <w:numId w:val="8"/>
        </w:numPr>
        <w:spacing w:line="360" w:lineRule="auto"/>
        <w:jc w:val="both"/>
        <w:rPr>
          <w:sz w:val="26"/>
        </w:rPr>
      </w:pPr>
      <w:r w:rsidRPr="00CC0A38">
        <w:rPr>
          <w:sz w:val="26"/>
        </w:rPr>
        <w:t xml:space="preserve">Cung cấp đa dạng thể loại phim: Trang web xem phim trực tuyến cần cung cấp một loạt các thể loại phim khác nhau, từ hành động, tình cảm, </w:t>
      </w:r>
      <w:r w:rsidRPr="00CC0A38">
        <w:rPr>
          <w:sz w:val="26"/>
        </w:rPr>
        <w:lastRenderedPageBreak/>
        <w:t xml:space="preserve">hài hước đến khoa học viễn tưởng, kinh dị, v.v... </w:t>
      </w:r>
      <w:proofErr w:type="gramStart"/>
      <w:r w:rsidRPr="00CC0A38">
        <w:rPr>
          <w:sz w:val="26"/>
        </w:rPr>
        <w:t>để</w:t>
      </w:r>
      <w:proofErr w:type="gramEnd"/>
      <w:r w:rsidRPr="00CC0A38">
        <w:rPr>
          <w:sz w:val="26"/>
        </w:rPr>
        <w:t xml:space="preserve"> đáp ứng nhu cầu của đa dạng người dùng với sở thích khác nhau.</w:t>
      </w:r>
    </w:p>
    <w:p w14:paraId="1A32A53B" w14:textId="2B41DBCB" w:rsidR="00CC0A38" w:rsidRPr="00CC0A38" w:rsidRDefault="00CC0A38" w:rsidP="00CC0A38">
      <w:pPr>
        <w:pStyle w:val="Default"/>
        <w:numPr>
          <w:ilvl w:val="0"/>
          <w:numId w:val="8"/>
        </w:numPr>
        <w:spacing w:line="360" w:lineRule="auto"/>
        <w:jc w:val="both"/>
        <w:rPr>
          <w:sz w:val="26"/>
        </w:rPr>
      </w:pPr>
      <w:r w:rsidRPr="00CC0A38">
        <w:rPr>
          <w:sz w:val="26"/>
        </w:rPr>
        <w:t>Cập nhật phim mới nhất và đề cử: Trang web cần liên tục cập nhật các phim mới nhất và các phim đề cử để người dùng có thể dễ dàng tiếp cận với những nội dung phim hot trong thời điểm hiện tại.</w:t>
      </w:r>
    </w:p>
    <w:p w14:paraId="23F98CD8" w14:textId="5D83926F" w:rsidR="00CC0A38" w:rsidRPr="00CC0A38" w:rsidRDefault="00CC0A38" w:rsidP="00CC0A38">
      <w:pPr>
        <w:pStyle w:val="Default"/>
        <w:numPr>
          <w:ilvl w:val="0"/>
          <w:numId w:val="8"/>
        </w:numPr>
        <w:spacing w:line="360" w:lineRule="auto"/>
        <w:jc w:val="both"/>
        <w:rPr>
          <w:sz w:val="26"/>
        </w:rPr>
      </w:pPr>
      <w:r w:rsidRPr="00CC0A38">
        <w:rPr>
          <w:sz w:val="26"/>
        </w:rPr>
        <w:t>Tìm kiếm và lựa chọn phim dễ dàng: Trang web cần cung cấp công cụ tìm kiếm phim nhanh chóng và thuận tiện, cho phép người dùng lựa chọn phim dựa trên nhiều tiêu chí như thể loại, diễn viên, đạo diễn, v.v...</w:t>
      </w:r>
    </w:p>
    <w:p w14:paraId="379D0E17" w14:textId="54E68CCC" w:rsidR="00CC0A38" w:rsidRPr="00CC0A38" w:rsidRDefault="00CC0A38" w:rsidP="00CC0A38">
      <w:pPr>
        <w:pStyle w:val="Default"/>
        <w:numPr>
          <w:ilvl w:val="0"/>
          <w:numId w:val="8"/>
        </w:numPr>
        <w:spacing w:line="360" w:lineRule="auto"/>
        <w:jc w:val="both"/>
        <w:rPr>
          <w:sz w:val="26"/>
        </w:rPr>
      </w:pPr>
      <w:r w:rsidRPr="00CC0A38">
        <w:rPr>
          <w:sz w:val="26"/>
        </w:rPr>
        <w:t>Cung cấp thông tin chi tiết về phim: Trang web cần cung cấp thông tin chi tiết về các phim, bao gồm diễn viên, đạo diễn, trailer, bình luận, đánh giá sao (rate), và các phim tương tự liên quan, giúp người dùng có cái nhìn tổng quan về phim trước khi quyết định xem.</w:t>
      </w:r>
    </w:p>
    <w:p w14:paraId="1F32571C" w14:textId="3DFCA9AA" w:rsidR="00CC0A38" w:rsidRPr="00CC0A38" w:rsidRDefault="00CC0A38" w:rsidP="00CC0A38">
      <w:pPr>
        <w:pStyle w:val="Default"/>
        <w:numPr>
          <w:ilvl w:val="0"/>
          <w:numId w:val="8"/>
        </w:numPr>
        <w:spacing w:line="360" w:lineRule="auto"/>
        <w:jc w:val="both"/>
        <w:rPr>
          <w:sz w:val="26"/>
        </w:rPr>
      </w:pPr>
      <w:r w:rsidRPr="00CC0A38">
        <w:rPr>
          <w:sz w:val="26"/>
        </w:rPr>
        <w:t>Tính năng tương tác và đăng nhập: Trang web cần cung cấp tính năng cho phép người dùng đăng nhập, đăng ký tài khoản để có trải nghiệm cá nhân hơn, bao gồm việc bookmark các phim yêu thích, đánh giá và bình luận phim.</w:t>
      </w:r>
    </w:p>
    <w:p w14:paraId="69447CF9" w14:textId="74EEE716" w:rsidR="00CC0A38" w:rsidRPr="00CC0A38" w:rsidRDefault="00CC0A38" w:rsidP="00CC0A38">
      <w:pPr>
        <w:pStyle w:val="Default"/>
        <w:numPr>
          <w:ilvl w:val="0"/>
          <w:numId w:val="8"/>
        </w:numPr>
        <w:spacing w:line="360" w:lineRule="auto"/>
        <w:jc w:val="both"/>
        <w:rPr>
          <w:sz w:val="26"/>
        </w:rPr>
      </w:pPr>
      <w:r w:rsidRPr="00CC0A38">
        <w:rPr>
          <w:sz w:val="26"/>
        </w:rPr>
        <w:t>Giao diện quản trị viên tiện lợi: Trang web cần cung cấp giao diện quản trị viên dễ sử dụng, cho phép admin quản lý thể loại phim, thông tin phim, người dùng và bình luận một cách hiệu quả.</w:t>
      </w:r>
    </w:p>
    <w:p w14:paraId="037B5851" w14:textId="77777777" w:rsidR="00CC0A38" w:rsidRPr="00CC0A38" w:rsidRDefault="00CC0A38" w:rsidP="00CC0A38">
      <w:pPr>
        <w:pStyle w:val="Default"/>
        <w:spacing w:line="360" w:lineRule="auto"/>
        <w:ind w:firstLine="720"/>
        <w:jc w:val="both"/>
        <w:rPr>
          <w:sz w:val="26"/>
        </w:rPr>
      </w:pPr>
      <w:r w:rsidRPr="00CC0A38">
        <w:rPr>
          <w:sz w:val="26"/>
        </w:rPr>
        <w:t>Tổng quát, mục tiêu của trang web xem phim trực tuyến là mang lại trải nghiệm xem phim thuận tiện, đa dạng và tiện lợi cho người dùng</w:t>
      </w:r>
    </w:p>
    <w:p w14:paraId="0C337F46" w14:textId="5E0B0C31" w:rsidR="00B94116" w:rsidRPr="00A57FEC" w:rsidRDefault="00B94834" w:rsidP="00B32EC6">
      <w:pPr>
        <w:pStyle w:val="Nidungvnbn"/>
      </w:pPr>
      <w:r w:rsidRPr="00A57FEC">
        <w:br w:type="page"/>
      </w:r>
    </w:p>
    <w:p w14:paraId="19C1E5CC" w14:textId="559A019B" w:rsidR="002903E7" w:rsidRPr="00A57FEC" w:rsidRDefault="00515738" w:rsidP="00B32EC6">
      <w:pPr>
        <w:pStyle w:val="Heading1"/>
      </w:pPr>
      <w:bookmarkStart w:id="24" w:name="_Toc76455798"/>
      <w:bookmarkStart w:id="25" w:name="_Toc76455872"/>
      <w:bookmarkStart w:id="26" w:name="_Toc76456191"/>
      <w:bookmarkStart w:id="27" w:name="_Toc76456243"/>
      <w:bookmarkStart w:id="28" w:name="_Toc76456455"/>
      <w:bookmarkStart w:id="29" w:name="_Toc76456619"/>
      <w:bookmarkStart w:id="30" w:name="_Toc76457003"/>
      <w:bookmarkStart w:id="31" w:name="_Toc76457045"/>
      <w:bookmarkStart w:id="32" w:name="_Toc76457149"/>
      <w:bookmarkStart w:id="33" w:name="_Toc76457164"/>
      <w:bookmarkStart w:id="34" w:name="_Toc76457303"/>
      <w:bookmarkStart w:id="35" w:name="_Toc76457380"/>
      <w:bookmarkStart w:id="36" w:name="_Toc76457524"/>
      <w:bookmarkStart w:id="37" w:name="_Toc76457701"/>
      <w:bookmarkStart w:id="38" w:name="_Toc76457769"/>
      <w:bookmarkStart w:id="39" w:name="_Toc76457871"/>
      <w:bookmarkStart w:id="40" w:name="_Toc76457906"/>
      <w:bookmarkStart w:id="41" w:name="_Toc76457965"/>
      <w:bookmarkStart w:id="42" w:name="_Toc76457981"/>
      <w:bookmarkStart w:id="43" w:name="_Toc76457997"/>
      <w:bookmarkStart w:id="44" w:name="_Toc76458013"/>
      <w:bookmarkStart w:id="45" w:name="_Toc76458121"/>
      <w:bookmarkStart w:id="46" w:name="_Toc76458146"/>
      <w:bookmarkStart w:id="47" w:name="_Toc76458162"/>
      <w:bookmarkStart w:id="48" w:name="_Toc76459876"/>
      <w:bookmarkStart w:id="49" w:name="_Toc76459894"/>
      <w:bookmarkStart w:id="50" w:name="_Toc76460400"/>
      <w:bookmarkStart w:id="51" w:name="_Toc76463370"/>
      <w:bookmarkStart w:id="52" w:name="_Toc76556082"/>
      <w:bookmarkStart w:id="53" w:name="_Toc76556234"/>
      <w:bookmarkStart w:id="54" w:name="_Toc76558191"/>
      <w:bookmarkStart w:id="55" w:name="_Toc76560271"/>
      <w:bookmarkStart w:id="56" w:name="_Toc76463371"/>
      <w:bookmarkStart w:id="57" w:name="_Toc76556083"/>
      <w:bookmarkStart w:id="58" w:name="_Toc76556235"/>
      <w:bookmarkStart w:id="59" w:name="_Toc76558192"/>
      <w:bookmarkStart w:id="60" w:name="_Toc76560272"/>
      <w:bookmarkStart w:id="61" w:name="_Toc133096692"/>
      <w:bookmarkStart w:id="62" w:name="_Toc387692911"/>
      <w:bookmarkStart w:id="63" w:name="_Toc76147063"/>
      <w:bookmarkEnd w:id="19"/>
      <w:bookmarkEnd w:id="2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lastRenderedPageBreak/>
        <w:t>PHÂN TÍCH VÀ THIẾT KẾ</w:t>
      </w:r>
      <w:bookmarkEnd w:id="61"/>
    </w:p>
    <w:p w14:paraId="7F91A87F" w14:textId="77777777" w:rsidR="005846E4" w:rsidRPr="00A57FEC" w:rsidRDefault="005846E4" w:rsidP="00B32EC6">
      <w:pPr>
        <w:pStyle w:val="ListParagraph"/>
        <w:numPr>
          <w:ilvl w:val="0"/>
          <w:numId w:val="3"/>
        </w:numPr>
        <w:tabs>
          <w:tab w:val="left" w:pos="567"/>
        </w:tabs>
        <w:spacing w:line="360" w:lineRule="auto"/>
        <w:outlineLvl w:val="1"/>
        <w:rPr>
          <w:b/>
          <w:vanish/>
          <w:sz w:val="26"/>
          <w:szCs w:val="26"/>
        </w:rPr>
      </w:pPr>
      <w:bookmarkStart w:id="64" w:name="_Toc120151577"/>
      <w:bookmarkStart w:id="65" w:name="_Toc120194422"/>
      <w:bookmarkStart w:id="66" w:name="_Toc120235213"/>
      <w:bookmarkStart w:id="67" w:name="_Toc120339656"/>
      <w:bookmarkStart w:id="68" w:name="_Toc120485921"/>
      <w:bookmarkStart w:id="69" w:name="_Toc120959603"/>
      <w:bookmarkStart w:id="70" w:name="_Toc120962573"/>
      <w:bookmarkStart w:id="71" w:name="_Toc120967680"/>
      <w:bookmarkStart w:id="72" w:name="_Toc120991785"/>
      <w:bookmarkStart w:id="73" w:name="_Toc120996858"/>
      <w:bookmarkStart w:id="74" w:name="_Toc120996907"/>
      <w:bookmarkStart w:id="75" w:name="_Toc120997059"/>
      <w:bookmarkStart w:id="76" w:name="_Toc120997596"/>
      <w:bookmarkStart w:id="77" w:name="_Toc133095575"/>
      <w:bookmarkStart w:id="78" w:name="_Toc133096662"/>
      <w:bookmarkStart w:id="79" w:name="_Toc13309669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7463209B" w14:textId="77777777" w:rsidR="002012B5" w:rsidRPr="00A57FEC" w:rsidRDefault="002012B5" w:rsidP="00B32EC6">
      <w:pPr>
        <w:pStyle w:val="ListParagraph"/>
        <w:numPr>
          <w:ilvl w:val="0"/>
          <w:numId w:val="10"/>
        </w:numPr>
        <w:tabs>
          <w:tab w:val="left" w:pos="567"/>
        </w:tabs>
        <w:spacing w:line="360" w:lineRule="auto"/>
        <w:outlineLvl w:val="1"/>
        <w:rPr>
          <w:b/>
          <w:vanish/>
          <w:sz w:val="26"/>
          <w:szCs w:val="26"/>
        </w:rPr>
      </w:pPr>
      <w:bookmarkStart w:id="80" w:name="_Toc120151578"/>
      <w:bookmarkStart w:id="81" w:name="_Toc120194423"/>
      <w:bookmarkStart w:id="82" w:name="_Toc120235214"/>
      <w:bookmarkStart w:id="83" w:name="_Toc120339657"/>
      <w:bookmarkStart w:id="84" w:name="_Toc120485922"/>
      <w:bookmarkStart w:id="85" w:name="_Toc120959604"/>
      <w:bookmarkStart w:id="86" w:name="_Toc120962574"/>
      <w:bookmarkStart w:id="87" w:name="_Toc120967681"/>
      <w:bookmarkStart w:id="88" w:name="_Toc120991786"/>
      <w:bookmarkStart w:id="89" w:name="_Toc120996859"/>
      <w:bookmarkStart w:id="90" w:name="_Toc120996908"/>
      <w:bookmarkStart w:id="91" w:name="_Toc120997060"/>
      <w:bookmarkStart w:id="92" w:name="_Toc120997597"/>
      <w:bookmarkStart w:id="93" w:name="_Toc133095576"/>
      <w:bookmarkStart w:id="94" w:name="_Toc133096663"/>
      <w:bookmarkStart w:id="95" w:name="_Toc13309669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18AABF6E" w14:textId="570D78BC" w:rsidR="00653052" w:rsidRDefault="00A86A49" w:rsidP="00A86A49">
      <w:pPr>
        <w:pStyle w:val="Heading2"/>
        <w:rPr>
          <w:lang w:val="en-US"/>
        </w:rPr>
      </w:pPr>
      <w:bookmarkStart w:id="96" w:name="_Toc133096695"/>
      <w:proofErr w:type="gramStart"/>
      <w:r>
        <w:rPr>
          <w:lang w:val="en-US"/>
        </w:rPr>
        <w:t>Phân tích</w:t>
      </w:r>
      <w:r w:rsidR="00C97387">
        <w:rPr>
          <w:lang w:val="en-US"/>
        </w:rPr>
        <w:t xml:space="preserve"> các chức năng</w:t>
      </w:r>
      <w:r w:rsidR="00653052">
        <w:rPr>
          <w:lang w:val="en-US"/>
        </w:rPr>
        <w:t xml:space="preserve"> hệ thống.</w:t>
      </w:r>
      <w:bookmarkStart w:id="97" w:name="_GoBack"/>
      <w:bookmarkEnd w:id="96"/>
      <w:bookmarkEnd w:id="97"/>
      <w:proofErr w:type="gramEnd"/>
    </w:p>
    <w:p w14:paraId="6A8FD1D7" w14:textId="77777777" w:rsidR="00203173" w:rsidRPr="00203173" w:rsidRDefault="00203173" w:rsidP="00203173">
      <w:pPr>
        <w:pStyle w:val="ListParagraph"/>
        <w:numPr>
          <w:ilvl w:val="0"/>
          <w:numId w:val="42"/>
        </w:numPr>
        <w:tabs>
          <w:tab w:val="left" w:pos="1134"/>
        </w:tabs>
        <w:spacing w:line="360" w:lineRule="auto"/>
        <w:outlineLvl w:val="2"/>
        <w:rPr>
          <w:b/>
          <w:i/>
          <w:vanish/>
          <w:sz w:val="26"/>
          <w:szCs w:val="26"/>
        </w:rPr>
      </w:pPr>
      <w:bookmarkStart w:id="98" w:name="_Toc133095578"/>
      <w:bookmarkStart w:id="99" w:name="_Toc133096665"/>
      <w:bookmarkStart w:id="100" w:name="_Toc133096696"/>
      <w:bookmarkEnd w:id="98"/>
      <w:bookmarkEnd w:id="99"/>
      <w:bookmarkEnd w:id="100"/>
    </w:p>
    <w:p w14:paraId="784796C8" w14:textId="77777777" w:rsidR="00203173" w:rsidRPr="00203173" w:rsidRDefault="00203173" w:rsidP="00203173">
      <w:pPr>
        <w:pStyle w:val="ListParagraph"/>
        <w:numPr>
          <w:ilvl w:val="0"/>
          <w:numId w:val="42"/>
        </w:numPr>
        <w:tabs>
          <w:tab w:val="left" w:pos="1134"/>
        </w:tabs>
        <w:spacing w:line="360" w:lineRule="auto"/>
        <w:outlineLvl w:val="2"/>
        <w:rPr>
          <w:b/>
          <w:i/>
          <w:vanish/>
          <w:sz w:val="26"/>
          <w:szCs w:val="26"/>
        </w:rPr>
      </w:pPr>
      <w:bookmarkStart w:id="101" w:name="_Toc133095579"/>
      <w:bookmarkStart w:id="102" w:name="_Toc133096666"/>
      <w:bookmarkStart w:id="103" w:name="_Toc133096697"/>
      <w:bookmarkEnd w:id="101"/>
      <w:bookmarkEnd w:id="102"/>
      <w:bookmarkEnd w:id="103"/>
    </w:p>
    <w:p w14:paraId="0DA0F247" w14:textId="77777777" w:rsidR="00203173" w:rsidRPr="00203173" w:rsidRDefault="00203173" w:rsidP="00203173">
      <w:pPr>
        <w:pStyle w:val="ListParagraph"/>
        <w:numPr>
          <w:ilvl w:val="1"/>
          <w:numId w:val="42"/>
        </w:numPr>
        <w:tabs>
          <w:tab w:val="left" w:pos="1134"/>
        </w:tabs>
        <w:spacing w:line="360" w:lineRule="auto"/>
        <w:outlineLvl w:val="2"/>
        <w:rPr>
          <w:b/>
          <w:i/>
          <w:vanish/>
          <w:sz w:val="26"/>
          <w:szCs w:val="26"/>
        </w:rPr>
      </w:pPr>
      <w:bookmarkStart w:id="104" w:name="_Toc133095580"/>
      <w:bookmarkStart w:id="105" w:name="_Toc133096667"/>
      <w:bookmarkStart w:id="106" w:name="_Toc133096698"/>
      <w:bookmarkEnd w:id="104"/>
      <w:bookmarkEnd w:id="105"/>
      <w:bookmarkEnd w:id="106"/>
    </w:p>
    <w:p w14:paraId="245A3633" w14:textId="0421D7F6" w:rsidR="006601EC" w:rsidRDefault="001568A0" w:rsidP="006601EC">
      <w:pPr>
        <w:pStyle w:val="Heading3"/>
      </w:pPr>
      <w:bookmarkStart w:id="107" w:name="_Toc133096699"/>
      <w:r>
        <w:t>Chức năng người dùng:</w:t>
      </w:r>
      <w:bookmarkEnd w:id="107"/>
    </w:p>
    <w:p w14:paraId="21669ECF" w14:textId="557677FD" w:rsidR="006601EC" w:rsidRDefault="006601EC" w:rsidP="006601EC">
      <w:pPr>
        <w:pStyle w:val="Default"/>
        <w:numPr>
          <w:ilvl w:val="0"/>
          <w:numId w:val="8"/>
        </w:numPr>
        <w:spacing w:line="360" w:lineRule="auto"/>
        <w:jc w:val="both"/>
        <w:rPr>
          <w:sz w:val="26"/>
        </w:rPr>
      </w:pPr>
      <w:r w:rsidRPr="00F90055">
        <w:rPr>
          <w:sz w:val="26"/>
        </w:rPr>
        <w:t xml:space="preserve">Đăng nhập: </w:t>
      </w:r>
      <w:r w:rsidR="00DD0BC6">
        <w:rPr>
          <w:sz w:val="26"/>
        </w:rPr>
        <w:t>Người dùng có thể dùng tài khoản đã tạo trước đó để đăng nhập và thực hiện các chức năng cho phép.</w:t>
      </w:r>
    </w:p>
    <w:p w14:paraId="66F779BF" w14:textId="6D7B17CD" w:rsidR="00775A4C" w:rsidRDefault="00775A4C" w:rsidP="006601EC">
      <w:pPr>
        <w:pStyle w:val="Default"/>
        <w:numPr>
          <w:ilvl w:val="0"/>
          <w:numId w:val="8"/>
        </w:numPr>
        <w:spacing w:line="360" w:lineRule="auto"/>
        <w:jc w:val="both"/>
        <w:rPr>
          <w:sz w:val="26"/>
        </w:rPr>
      </w:pPr>
      <w:r>
        <w:rPr>
          <w:sz w:val="26"/>
        </w:rPr>
        <w:t>Đăng kí:</w:t>
      </w:r>
      <w:r w:rsidR="00116C77">
        <w:rPr>
          <w:sz w:val="26"/>
        </w:rPr>
        <w:t xml:space="preserve"> </w:t>
      </w:r>
      <w:r w:rsidR="00BB29D3">
        <w:rPr>
          <w:sz w:val="26"/>
        </w:rPr>
        <w:t>Cho phép người dùng tạo tại khoản cá nhân, khi tạo tài khoản và đăng nhập người dùng có thể thực hiện các chức năng như bình luận, đánh giá, bookmark mà khi không đăng nhập không thể làm được.</w:t>
      </w:r>
    </w:p>
    <w:p w14:paraId="21093143" w14:textId="59D0EF26" w:rsidR="00775A4C" w:rsidRDefault="00775A4C" w:rsidP="006601EC">
      <w:pPr>
        <w:pStyle w:val="Default"/>
        <w:numPr>
          <w:ilvl w:val="0"/>
          <w:numId w:val="8"/>
        </w:numPr>
        <w:spacing w:line="360" w:lineRule="auto"/>
        <w:jc w:val="both"/>
        <w:rPr>
          <w:sz w:val="26"/>
        </w:rPr>
      </w:pPr>
      <w:r>
        <w:rPr>
          <w:sz w:val="26"/>
        </w:rPr>
        <w:t>Xem danh sách phim:</w:t>
      </w:r>
      <w:r w:rsidR="00116C77">
        <w:rPr>
          <w:sz w:val="26"/>
        </w:rPr>
        <w:t xml:space="preserve"> </w:t>
      </w:r>
      <w:r w:rsidR="00DD0BC6">
        <w:rPr>
          <w:sz w:val="26"/>
        </w:rPr>
        <w:t>Người dùng có thể xem toàn bộ phim trong khi có đăng nhập hoặc không</w:t>
      </w:r>
    </w:p>
    <w:p w14:paraId="3A85A9C8" w14:textId="4A11797B" w:rsidR="00775A4C" w:rsidRDefault="00775A4C" w:rsidP="006601EC">
      <w:pPr>
        <w:pStyle w:val="Default"/>
        <w:numPr>
          <w:ilvl w:val="0"/>
          <w:numId w:val="8"/>
        </w:numPr>
        <w:spacing w:line="360" w:lineRule="auto"/>
        <w:jc w:val="both"/>
        <w:rPr>
          <w:sz w:val="26"/>
        </w:rPr>
      </w:pPr>
      <w:r>
        <w:rPr>
          <w:sz w:val="26"/>
        </w:rPr>
        <w:t>Xem chi tiết phim:</w:t>
      </w:r>
      <w:r w:rsidR="00116C77">
        <w:rPr>
          <w:sz w:val="26"/>
        </w:rPr>
        <w:t xml:space="preserve"> </w:t>
      </w:r>
      <w:r w:rsidR="00DD0BC6">
        <w:rPr>
          <w:sz w:val="26"/>
        </w:rPr>
        <w:t>Người dùng có thể xem chi tiết bộ phim mình muốn trong khi có đăng nhập hoặc không</w:t>
      </w:r>
    </w:p>
    <w:p w14:paraId="000D473C" w14:textId="6EF61274" w:rsidR="00775A4C" w:rsidRDefault="00775A4C" w:rsidP="006601EC">
      <w:pPr>
        <w:pStyle w:val="Default"/>
        <w:numPr>
          <w:ilvl w:val="0"/>
          <w:numId w:val="8"/>
        </w:numPr>
        <w:spacing w:line="360" w:lineRule="auto"/>
        <w:jc w:val="both"/>
        <w:rPr>
          <w:sz w:val="26"/>
        </w:rPr>
      </w:pPr>
      <w:r>
        <w:rPr>
          <w:sz w:val="26"/>
        </w:rPr>
        <w:t>Xem phim:</w:t>
      </w:r>
      <w:r w:rsidR="00116C77">
        <w:rPr>
          <w:sz w:val="26"/>
        </w:rPr>
        <w:t xml:space="preserve"> </w:t>
      </w:r>
      <w:r w:rsidR="00DD0BC6">
        <w:rPr>
          <w:sz w:val="26"/>
        </w:rPr>
        <w:t>Người dùng có thể click vào và xem phim.</w:t>
      </w:r>
    </w:p>
    <w:p w14:paraId="4A9CD75F" w14:textId="2DAF9A6D" w:rsidR="00775A4C" w:rsidRDefault="00775A4C" w:rsidP="006601EC">
      <w:pPr>
        <w:pStyle w:val="Default"/>
        <w:numPr>
          <w:ilvl w:val="0"/>
          <w:numId w:val="8"/>
        </w:numPr>
        <w:spacing w:line="360" w:lineRule="auto"/>
        <w:jc w:val="both"/>
        <w:rPr>
          <w:sz w:val="26"/>
        </w:rPr>
      </w:pPr>
      <w:r>
        <w:rPr>
          <w:sz w:val="26"/>
        </w:rPr>
        <w:t>Bình luận, đánh giá:</w:t>
      </w:r>
      <w:r w:rsidR="00116C77">
        <w:rPr>
          <w:sz w:val="26"/>
        </w:rPr>
        <w:t xml:space="preserve"> </w:t>
      </w:r>
      <w:r w:rsidR="00DD0BC6">
        <w:rPr>
          <w:sz w:val="26"/>
        </w:rPr>
        <w:t>Người dùng sau khi đăng nhập, có thể để lại bình luận và đánh giá cho bộ phim đó.</w:t>
      </w:r>
    </w:p>
    <w:p w14:paraId="2C56C43D" w14:textId="586C84D0" w:rsidR="00775A4C" w:rsidRPr="00F90055" w:rsidRDefault="00775A4C" w:rsidP="006601EC">
      <w:pPr>
        <w:pStyle w:val="Default"/>
        <w:numPr>
          <w:ilvl w:val="0"/>
          <w:numId w:val="8"/>
        </w:numPr>
        <w:spacing w:line="360" w:lineRule="auto"/>
        <w:jc w:val="both"/>
        <w:rPr>
          <w:sz w:val="26"/>
        </w:rPr>
      </w:pPr>
      <w:r>
        <w:rPr>
          <w:sz w:val="26"/>
        </w:rPr>
        <w:t>Bookmark các phim yêu thích:</w:t>
      </w:r>
      <w:r w:rsidR="00116C77">
        <w:rPr>
          <w:sz w:val="26"/>
        </w:rPr>
        <w:t xml:space="preserve"> </w:t>
      </w:r>
      <w:r w:rsidR="00DD0BC6">
        <w:rPr>
          <w:sz w:val="26"/>
        </w:rPr>
        <w:t>Đồng thời cũng có thể thêm vào một mục film yêu thích.</w:t>
      </w:r>
    </w:p>
    <w:p w14:paraId="0F200AA5" w14:textId="4FAFA8CD" w:rsidR="001568A0" w:rsidRDefault="001568A0" w:rsidP="001568A0">
      <w:pPr>
        <w:pStyle w:val="Heading3"/>
      </w:pPr>
      <w:bookmarkStart w:id="108" w:name="_Toc133096700"/>
      <w:r>
        <w:t>Chức năng quản trị viên:</w:t>
      </w:r>
      <w:bookmarkEnd w:id="108"/>
    </w:p>
    <w:p w14:paraId="6BD89B2D" w14:textId="4AB1E778" w:rsidR="00F90055" w:rsidRPr="00775A4C" w:rsidRDefault="00F90055" w:rsidP="00F90055">
      <w:pPr>
        <w:pStyle w:val="Default"/>
        <w:numPr>
          <w:ilvl w:val="0"/>
          <w:numId w:val="8"/>
        </w:numPr>
        <w:spacing w:line="360" w:lineRule="auto"/>
        <w:jc w:val="both"/>
        <w:rPr>
          <w:sz w:val="26"/>
        </w:rPr>
      </w:pPr>
      <w:r w:rsidRPr="00775A4C">
        <w:rPr>
          <w:sz w:val="26"/>
        </w:rPr>
        <w:t>Quản lý người dùng:</w:t>
      </w:r>
      <w:r w:rsidR="00CD73F0">
        <w:rPr>
          <w:sz w:val="26"/>
        </w:rPr>
        <w:t xml:space="preserve"> Quản trị viên có thể quản lý được người dùng, thông tin người dùng</w:t>
      </w:r>
      <w:r w:rsidR="009E78DA">
        <w:rPr>
          <w:sz w:val="26"/>
        </w:rPr>
        <w:t>.</w:t>
      </w:r>
    </w:p>
    <w:p w14:paraId="67B76206" w14:textId="4D4B40E0" w:rsidR="00F90055" w:rsidRPr="00775A4C" w:rsidRDefault="00F90055" w:rsidP="00F90055">
      <w:pPr>
        <w:pStyle w:val="Default"/>
        <w:numPr>
          <w:ilvl w:val="0"/>
          <w:numId w:val="8"/>
        </w:numPr>
        <w:spacing w:line="360" w:lineRule="auto"/>
        <w:jc w:val="both"/>
        <w:rPr>
          <w:sz w:val="26"/>
        </w:rPr>
      </w:pPr>
      <w:r w:rsidRPr="00775A4C">
        <w:rPr>
          <w:sz w:val="26"/>
        </w:rPr>
        <w:t>Quản lý thông tin phim:</w:t>
      </w:r>
      <w:r w:rsidR="00CD73F0">
        <w:rPr>
          <w:sz w:val="26"/>
        </w:rPr>
        <w:t xml:space="preserve"> Quản trị viên có thể quản lý được các bộ phim hiện có, thêm xóa, sửa thông tin của các bộ phim hiện hành. Đồng thời còn có thể tạo mới một phim và hiển thị ngay lập tức tại trang của người dùng</w:t>
      </w:r>
      <w:r w:rsidR="009E78DA">
        <w:rPr>
          <w:sz w:val="26"/>
        </w:rPr>
        <w:t>.</w:t>
      </w:r>
    </w:p>
    <w:p w14:paraId="7D0811EF" w14:textId="409AD102" w:rsidR="00F90055" w:rsidRDefault="00F90055" w:rsidP="00F90055">
      <w:pPr>
        <w:pStyle w:val="Default"/>
        <w:numPr>
          <w:ilvl w:val="0"/>
          <w:numId w:val="8"/>
        </w:numPr>
        <w:spacing w:line="360" w:lineRule="auto"/>
        <w:jc w:val="both"/>
        <w:rPr>
          <w:sz w:val="26"/>
        </w:rPr>
      </w:pPr>
      <w:r w:rsidRPr="00775A4C">
        <w:rPr>
          <w:sz w:val="26"/>
        </w:rPr>
        <w:t xml:space="preserve">Quản lý </w:t>
      </w:r>
      <w:r w:rsidR="00E10D8F">
        <w:rPr>
          <w:sz w:val="26"/>
        </w:rPr>
        <w:t>thể loại phim:</w:t>
      </w:r>
      <w:r w:rsidR="00CD73F0">
        <w:rPr>
          <w:sz w:val="26"/>
        </w:rPr>
        <w:t xml:space="preserve"> Quản trị viên có thể quản lý các thể loại phim mà mình đã đăng lên. </w:t>
      </w:r>
    </w:p>
    <w:p w14:paraId="68DD98F5" w14:textId="21069B49" w:rsidR="00E10D8F" w:rsidRPr="00775A4C" w:rsidRDefault="00E10D8F" w:rsidP="00F90055">
      <w:pPr>
        <w:pStyle w:val="Default"/>
        <w:numPr>
          <w:ilvl w:val="0"/>
          <w:numId w:val="8"/>
        </w:numPr>
        <w:spacing w:line="360" w:lineRule="auto"/>
        <w:jc w:val="both"/>
        <w:rPr>
          <w:sz w:val="26"/>
        </w:rPr>
      </w:pPr>
      <w:r>
        <w:rPr>
          <w:sz w:val="26"/>
        </w:rPr>
        <w:t>Quản lý bình luận:</w:t>
      </w:r>
      <w:r w:rsidR="00CD73F0">
        <w:rPr>
          <w:sz w:val="26"/>
        </w:rPr>
        <w:t xml:space="preserve"> Bình luận sẽ đi cùng với phim, quản trị viên có thể đọc được bình luận của từng phim tại dữ liệu của phim.</w:t>
      </w:r>
    </w:p>
    <w:p w14:paraId="50851FDE" w14:textId="77777777" w:rsidR="0034656A" w:rsidRDefault="00653052" w:rsidP="00A86A49">
      <w:pPr>
        <w:pStyle w:val="Heading2"/>
        <w:rPr>
          <w:lang w:val="en-US"/>
        </w:rPr>
      </w:pPr>
      <w:bookmarkStart w:id="109" w:name="_Toc133096701"/>
      <w:proofErr w:type="gramStart"/>
      <w:r>
        <w:rPr>
          <w:lang w:val="en-US"/>
        </w:rPr>
        <w:t>Thiết kế hệ thống.</w:t>
      </w:r>
      <w:bookmarkEnd w:id="109"/>
      <w:proofErr w:type="gramEnd"/>
    </w:p>
    <w:p w14:paraId="359476B9" w14:textId="292AEDDA" w:rsidR="005905CF" w:rsidRPr="003A0E7F" w:rsidRDefault="005905CF" w:rsidP="005905CF">
      <w:pPr>
        <w:rPr>
          <w:color w:val="000000"/>
          <w:sz w:val="26"/>
        </w:rPr>
      </w:pPr>
      <w:r w:rsidRPr="003A0E7F">
        <w:rPr>
          <w:color w:val="000000"/>
          <w:sz w:val="26"/>
        </w:rPr>
        <w:lastRenderedPageBreak/>
        <w:t xml:space="preserve">Đây là link thiết kế Prototype hệ thống: </w:t>
      </w:r>
      <w:r w:rsidR="003A0E7F">
        <w:rPr>
          <w:color w:val="000000"/>
          <w:sz w:val="26"/>
        </w:rPr>
        <w:t xml:space="preserve"> </w:t>
      </w:r>
      <w:hyperlink r:id="rId11" w:history="1">
        <w:r w:rsidR="003A0E7F" w:rsidRPr="00E0287F">
          <w:rPr>
            <w:rStyle w:val="Hyperlink"/>
            <w:sz w:val="26"/>
          </w:rPr>
          <w:t>https://www.figma.com/file/JoO7ZLMK1hFxUGKnDb0POH/Nodejs?node-id=0 1&amp;t=7mBP6FZpAs1obE8w-0</w:t>
        </w:r>
      </w:hyperlink>
      <w:r w:rsidR="003A0E7F">
        <w:rPr>
          <w:color w:val="000000"/>
          <w:sz w:val="26"/>
        </w:rPr>
        <w:t xml:space="preserve"> </w:t>
      </w:r>
    </w:p>
    <w:p w14:paraId="0FCF350C" w14:textId="20F89E7C" w:rsidR="006B2B70" w:rsidRPr="003A0E7F" w:rsidRDefault="006B2B70" w:rsidP="005905CF">
      <w:pPr>
        <w:rPr>
          <w:color w:val="000000"/>
          <w:sz w:val="26"/>
        </w:rPr>
      </w:pPr>
      <w:r w:rsidRPr="003A0E7F">
        <w:rPr>
          <w:color w:val="000000"/>
          <w:sz w:val="26"/>
        </w:rPr>
        <w:t>Đây là link thiết kế WireFrame hệ thống:</w:t>
      </w:r>
    </w:p>
    <w:p w14:paraId="7CE4B5F0" w14:textId="0EEFE25D" w:rsidR="006B2B70" w:rsidRPr="003A0E7F" w:rsidRDefault="00D04B53" w:rsidP="005905CF">
      <w:pPr>
        <w:rPr>
          <w:color w:val="000000"/>
          <w:sz w:val="26"/>
        </w:rPr>
      </w:pPr>
      <w:hyperlink r:id="rId12" w:history="1">
        <w:r w:rsidR="003A0E7F" w:rsidRPr="00E0287F">
          <w:rPr>
            <w:rStyle w:val="Hyperlink"/>
            <w:sz w:val="26"/>
          </w:rPr>
          <w:t>https://drive.google.com/file/d/1EMRpY8kzLhd_dxRX0DQCjl2CHb2CDF5x/vie ?usp=sharing</w:t>
        </w:r>
      </w:hyperlink>
      <w:r w:rsidR="003A0E7F">
        <w:rPr>
          <w:color w:val="000000"/>
          <w:sz w:val="26"/>
        </w:rPr>
        <w:t xml:space="preserve"> </w:t>
      </w:r>
    </w:p>
    <w:p w14:paraId="4B9F02B8" w14:textId="169237EE" w:rsidR="007D6B01" w:rsidRDefault="009E78DA" w:rsidP="007D6B01">
      <w:pPr>
        <w:pStyle w:val="Default"/>
        <w:numPr>
          <w:ilvl w:val="0"/>
          <w:numId w:val="8"/>
        </w:numPr>
        <w:spacing w:line="360" w:lineRule="auto"/>
        <w:jc w:val="both"/>
        <w:rPr>
          <w:sz w:val="26"/>
        </w:rPr>
      </w:pPr>
      <w:r w:rsidRPr="00B67D0E">
        <w:rPr>
          <w:sz w:val="26"/>
        </w:rPr>
        <w:t>Đăng nhập:</w:t>
      </w:r>
    </w:p>
    <w:p w14:paraId="1B0152C1" w14:textId="77777777" w:rsidR="00B07175" w:rsidRDefault="00B07175" w:rsidP="00B07175">
      <w:pPr>
        <w:pStyle w:val="Default"/>
        <w:keepNext/>
        <w:spacing w:line="360" w:lineRule="auto"/>
        <w:jc w:val="center"/>
      </w:pPr>
      <w:r w:rsidRPr="00B07175">
        <w:rPr>
          <w:noProof/>
          <w:sz w:val="26"/>
        </w:rPr>
        <w:drawing>
          <wp:inline distT="0" distB="0" distL="0" distR="0" wp14:anchorId="1C4D38BB" wp14:editId="3BC9A2E6">
            <wp:extent cx="4114800" cy="304467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5158" cy="3044940"/>
                    </a:xfrm>
                    <a:prstGeom prst="rect">
                      <a:avLst/>
                    </a:prstGeom>
                  </pic:spPr>
                </pic:pic>
              </a:graphicData>
            </a:graphic>
          </wp:inline>
        </w:drawing>
      </w:r>
    </w:p>
    <w:p w14:paraId="59F28B9F" w14:textId="5BF7DAF0" w:rsidR="00B07175" w:rsidRDefault="00B07175" w:rsidP="00B07175">
      <w:pPr>
        <w:pStyle w:val="Caption"/>
      </w:pPr>
      <w:bookmarkStart w:id="110" w:name="_Toc133096632"/>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1</w:t>
      </w:r>
      <w:r w:rsidR="000B34FD">
        <w:fldChar w:fldCharType="end"/>
      </w:r>
      <w:r>
        <w:t>. Prototype trang đăng nhập</w:t>
      </w:r>
      <w:bookmarkEnd w:id="110"/>
    </w:p>
    <w:p w14:paraId="61BD4275" w14:textId="77777777" w:rsidR="007D6B01" w:rsidRDefault="007D6B01" w:rsidP="007D6B01">
      <w:pPr>
        <w:pStyle w:val="Default"/>
        <w:keepNext/>
        <w:spacing w:line="360" w:lineRule="auto"/>
        <w:jc w:val="center"/>
      </w:pPr>
      <w:r w:rsidRPr="007D6B01">
        <w:rPr>
          <w:noProof/>
          <w:sz w:val="26"/>
        </w:rPr>
        <w:drawing>
          <wp:inline distT="0" distB="0" distL="0" distR="0" wp14:anchorId="69BCEA9D" wp14:editId="58F28E77">
            <wp:extent cx="3918578" cy="298331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20513" cy="2984783"/>
                    </a:xfrm>
                    <a:prstGeom prst="rect">
                      <a:avLst/>
                    </a:prstGeom>
                  </pic:spPr>
                </pic:pic>
              </a:graphicData>
            </a:graphic>
          </wp:inline>
        </w:drawing>
      </w:r>
    </w:p>
    <w:p w14:paraId="58FD403E" w14:textId="00ABAEE3" w:rsidR="007D6B01" w:rsidRPr="007D6B01" w:rsidRDefault="007D6B01" w:rsidP="007D6B01">
      <w:pPr>
        <w:pStyle w:val="Caption"/>
      </w:pPr>
      <w:bookmarkStart w:id="111" w:name="_Toc133096633"/>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2</w:t>
      </w:r>
      <w:r w:rsidR="000B34FD">
        <w:fldChar w:fldCharType="end"/>
      </w:r>
      <w:r>
        <w:t xml:space="preserve">. </w:t>
      </w:r>
      <w:proofErr w:type="gramStart"/>
      <w:r>
        <w:t>Wireframe đăng nhập.</w:t>
      </w:r>
      <w:bookmarkEnd w:id="111"/>
      <w:proofErr w:type="gramEnd"/>
    </w:p>
    <w:p w14:paraId="02786A06" w14:textId="14186013" w:rsidR="007D6B01" w:rsidRDefault="009E78DA" w:rsidP="007D6B01">
      <w:pPr>
        <w:pStyle w:val="Default"/>
        <w:numPr>
          <w:ilvl w:val="0"/>
          <w:numId w:val="8"/>
        </w:numPr>
        <w:spacing w:line="360" w:lineRule="auto"/>
        <w:jc w:val="both"/>
        <w:rPr>
          <w:sz w:val="26"/>
        </w:rPr>
      </w:pPr>
      <w:r w:rsidRPr="00B67D0E">
        <w:rPr>
          <w:sz w:val="26"/>
        </w:rPr>
        <w:lastRenderedPageBreak/>
        <w:t>Đăng kí:</w:t>
      </w:r>
    </w:p>
    <w:p w14:paraId="69F4AD3D" w14:textId="77777777" w:rsidR="00B07175" w:rsidRDefault="00B07175" w:rsidP="00B07175">
      <w:pPr>
        <w:pStyle w:val="Default"/>
        <w:keepNext/>
        <w:spacing w:line="360" w:lineRule="auto"/>
        <w:jc w:val="center"/>
      </w:pPr>
      <w:r w:rsidRPr="00B07175">
        <w:rPr>
          <w:noProof/>
          <w:sz w:val="26"/>
        </w:rPr>
        <w:drawing>
          <wp:inline distT="0" distB="0" distL="0" distR="0" wp14:anchorId="0B541FB6" wp14:editId="35513254">
            <wp:extent cx="4541914" cy="3482642"/>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41914" cy="3482642"/>
                    </a:xfrm>
                    <a:prstGeom prst="rect">
                      <a:avLst/>
                    </a:prstGeom>
                  </pic:spPr>
                </pic:pic>
              </a:graphicData>
            </a:graphic>
          </wp:inline>
        </w:drawing>
      </w:r>
    </w:p>
    <w:p w14:paraId="2575025A" w14:textId="02E87A54" w:rsidR="00B07175" w:rsidRDefault="00B07175" w:rsidP="00B07175">
      <w:pPr>
        <w:pStyle w:val="Caption"/>
      </w:pPr>
      <w:bookmarkStart w:id="112" w:name="_Toc133096634"/>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3</w:t>
      </w:r>
      <w:r w:rsidR="000B34FD">
        <w:fldChar w:fldCharType="end"/>
      </w:r>
      <w:r>
        <w:t>. Prototype trang đăng ki</w:t>
      </w:r>
      <w:bookmarkEnd w:id="112"/>
    </w:p>
    <w:p w14:paraId="0D156CFD" w14:textId="77777777" w:rsidR="007D6B01" w:rsidRDefault="007D6B01" w:rsidP="007D6B01">
      <w:pPr>
        <w:pStyle w:val="Default"/>
        <w:keepNext/>
        <w:spacing w:line="360" w:lineRule="auto"/>
        <w:jc w:val="center"/>
      </w:pPr>
      <w:r w:rsidRPr="007D6B01">
        <w:rPr>
          <w:noProof/>
          <w:sz w:val="26"/>
        </w:rPr>
        <w:drawing>
          <wp:inline distT="0" distB="0" distL="0" distR="0" wp14:anchorId="5CBAA316" wp14:editId="4130145F">
            <wp:extent cx="4349562" cy="3608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50538" cy="3609420"/>
                    </a:xfrm>
                    <a:prstGeom prst="rect">
                      <a:avLst/>
                    </a:prstGeom>
                  </pic:spPr>
                </pic:pic>
              </a:graphicData>
            </a:graphic>
          </wp:inline>
        </w:drawing>
      </w:r>
    </w:p>
    <w:p w14:paraId="062A6A49" w14:textId="1FD0409F" w:rsidR="007D6B01" w:rsidRPr="007D6B01" w:rsidRDefault="007D6B01" w:rsidP="007D6B01">
      <w:pPr>
        <w:pStyle w:val="Caption"/>
      </w:pPr>
      <w:bookmarkStart w:id="113" w:name="_Toc133096635"/>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4</w:t>
      </w:r>
      <w:r w:rsidR="000B34FD">
        <w:fldChar w:fldCharType="end"/>
      </w:r>
      <w:r>
        <w:t xml:space="preserve">. </w:t>
      </w:r>
      <w:proofErr w:type="gramStart"/>
      <w:r>
        <w:t>Wireframe đăng kí.</w:t>
      </w:r>
      <w:bookmarkEnd w:id="113"/>
      <w:proofErr w:type="gramEnd"/>
    </w:p>
    <w:p w14:paraId="24A6E908" w14:textId="77777777" w:rsidR="009E78DA" w:rsidRDefault="009E78DA" w:rsidP="009E78DA">
      <w:pPr>
        <w:pStyle w:val="Default"/>
        <w:numPr>
          <w:ilvl w:val="0"/>
          <w:numId w:val="8"/>
        </w:numPr>
        <w:spacing w:line="360" w:lineRule="auto"/>
        <w:jc w:val="both"/>
        <w:rPr>
          <w:sz w:val="26"/>
        </w:rPr>
      </w:pPr>
      <w:r w:rsidRPr="00B67D0E">
        <w:rPr>
          <w:sz w:val="26"/>
        </w:rPr>
        <w:lastRenderedPageBreak/>
        <w:t>Trang chủ:</w:t>
      </w:r>
    </w:p>
    <w:p w14:paraId="26AC2B48" w14:textId="77777777" w:rsidR="006667AE" w:rsidRDefault="006667AE" w:rsidP="006667AE">
      <w:pPr>
        <w:pStyle w:val="Default"/>
        <w:keepNext/>
        <w:spacing w:line="360" w:lineRule="auto"/>
        <w:jc w:val="center"/>
      </w:pPr>
      <w:r w:rsidRPr="006667AE">
        <w:rPr>
          <w:noProof/>
          <w:sz w:val="26"/>
        </w:rPr>
        <w:drawing>
          <wp:inline distT="0" distB="0" distL="0" distR="0" wp14:anchorId="33EBDD8F" wp14:editId="406C58DD">
            <wp:extent cx="5123588" cy="41148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3813" cy="4114981"/>
                    </a:xfrm>
                    <a:prstGeom prst="rect">
                      <a:avLst/>
                    </a:prstGeom>
                  </pic:spPr>
                </pic:pic>
              </a:graphicData>
            </a:graphic>
          </wp:inline>
        </w:drawing>
      </w:r>
    </w:p>
    <w:p w14:paraId="4726D308" w14:textId="6B7C3C1E" w:rsidR="006667AE" w:rsidRDefault="006667AE" w:rsidP="006667AE">
      <w:pPr>
        <w:pStyle w:val="Caption"/>
      </w:pPr>
      <w:bookmarkStart w:id="114" w:name="_Toc133096636"/>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5</w:t>
      </w:r>
      <w:r w:rsidR="000B34FD">
        <w:fldChar w:fldCharType="end"/>
      </w:r>
      <w:r>
        <w:t>. Prototype trang chủ</w:t>
      </w:r>
      <w:bookmarkEnd w:id="114"/>
    </w:p>
    <w:p w14:paraId="321C2ADA" w14:textId="77777777" w:rsidR="002E5E30" w:rsidRDefault="002E5E30" w:rsidP="002E5E30">
      <w:pPr>
        <w:pStyle w:val="Default"/>
        <w:keepNext/>
        <w:spacing w:line="360" w:lineRule="auto"/>
        <w:jc w:val="center"/>
      </w:pPr>
      <w:r w:rsidRPr="002E5E30">
        <w:rPr>
          <w:noProof/>
          <w:sz w:val="26"/>
        </w:rPr>
        <w:lastRenderedPageBreak/>
        <w:drawing>
          <wp:inline distT="0" distB="0" distL="0" distR="0" wp14:anchorId="24D32047" wp14:editId="74F8C265">
            <wp:extent cx="5287093" cy="7520940"/>
            <wp:effectExtent l="0" t="0" r="889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7093" cy="7520940"/>
                    </a:xfrm>
                    <a:prstGeom prst="rect">
                      <a:avLst/>
                    </a:prstGeom>
                  </pic:spPr>
                </pic:pic>
              </a:graphicData>
            </a:graphic>
          </wp:inline>
        </w:drawing>
      </w:r>
    </w:p>
    <w:p w14:paraId="151E7E9B" w14:textId="7E360CE4" w:rsidR="008E3849" w:rsidRDefault="002E5E30" w:rsidP="002E5E30">
      <w:pPr>
        <w:pStyle w:val="Caption"/>
      </w:pPr>
      <w:bookmarkStart w:id="115" w:name="_Toc133096637"/>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6</w:t>
      </w:r>
      <w:r w:rsidR="000B34FD">
        <w:fldChar w:fldCharType="end"/>
      </w:r>
      <w:r>
        <w:t xml:space="preserve">. </w:t>
      </w:r>
      <w:proofErr w:type="gramStart"/>
      <w:r>
        <w:t>Wireframe trang chủ.</w:t>
      </w:r>
      <w:bookmarkEnd w:id="115"/>
      <w:proofErr w:type="gramEnd"/>
    </w:p>
    <w:p w14:paraId="2F36B1AD" w14:textId="77777777" w:rsidR="008E3849" w:rsidRDefault="008E3849">
      <w:pPr>
        <w:rPr>
          <w:bCs/>
          <w:sz w:val="26"/>
          <w:szCs w:val="26"/>
        </w:rPr>
      </w:pPr>
      <w:r>
        <w:br w:type="page"/>
      </w:r>
    </w:p>
    <w:p w14:paraId="1922CE63" w14:textId="77777777" w:rsidR="002E5E30" w:rsidRPr="00B67D0E" w:rsidRDefault="002E5E30" w:rsidP="002E5E30">
      <w:pPr>
        <w:pStyle w:val="Caption"/>
      </w:pPr>
    </w:p>
    <w:p w14:paraId="64CB596F" w14:textId="77777777" w:rsidR="009E78DA" w:rsidRDefault="009E78DA" w:rsidP="009E78DA">
      <w:pPr>
        <w:pStyle w:val="Default"/>
        <w:numPr>
          <w:ilvl w:val="0"/>
          <w:numId w:val="8"/>
        </w:numPr>
        <w:spacing w:line="360" w:lineRule="auto"/>
        <w:jc w:val="both"/>
        <w:rPr>
          <w:sz w:val="26"/>
        </w:rPr>
      </w:pPr>
      <w:r w:rsidRPr="00B67D0E">
        <w:rPr>
          <w:sz w:val="26"/>
        </w:rPr>
        <w:t>Chi tiết phim:</w:t>
      </w:r>
    </w:p>
    <w:p w14:paraId="45B53E24" w14:textId="77777777" w:rsidR="008E3849" w:rsidRDefault="008E3849" w:rsidP="008E3849">
      <w:pPr>
        <w:pStyle w:val="Default"/>
        <w:keepNext/>
        <w:spacing w:line="360" w:lineRule="auto"/>
        <w:jc w:val="center"/>
      </w:pPr>
      <w:r w:rsidRPr="008E3849">
        <w:rPr>
          <w:noProof/>
          <w:sz w:val="26"/>
        </w:rPr>
        <w:drawing>
          <wp:inline distT="0" distB="0" distL="0" distR="0" wp14:anchorId="61492AEB" wp14:editId="605F8E94">
            <wp:extent cx="4117534" cy="373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25797" cy="3741293"/>
                    </a:xfrm>
                    <a:prstGeom prst="rect">
                      <a:avLst/>
                    </a:prstGeom>
                  </pic:spPr>
                </pic:pic>
              </a:graphicData>
            </a:graphic>
          </wp:inline>
        </w:drawing>
      </w:r>
    </w:p>
    <w:p w14:paraId="3CCFABCE" w14:textId="5CEB9BF1" w:rsidR="008E3849" w:rsidRDefault="008E3849" w:rsidP="008E3849">
      <w:pPr>
        <w:pStyle w:val="Caption"/>
      </w:pPr>
      <w:bookmarkStart w:id="116" w:name="_Toc133096638"/>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7</w:t>
      </w:r>
      <w:r w:rsidR="000B34FD">
        <w:fldChar w:fldCharType="end"/>
      </w:r>
      <w:r>
        <w:t xml:space="preserve">. </w:t>
      </w:r>
      <w:proofErr w:type="gramStart"/>
      <w:r>
        <w:t>Prototype trang chi tiết phim.</w:t>
      </w:r>
      <w:bookmarkEnd w:id="116"/>
      <w:proofErr w:type="gramEnd"/>
    </w:p>
    <w:p w14:paraId="6071B489" w14:textId="77777777" w:rsidR="00E05A4B" w:rsidRDefault="00E05A4B" w:rsidP="00E05A4B">
      <w:pPr>
        <w:pStyle w:val="Default"/>
        <w:keepNext/>
        <w:spacing w:line="360" w:lineRule="auto"/>
        <w:jc w:val="center"/>
      </w:pPr>
      <w:r>
        <w:rPr>
          <w:noProof/>
        </w:rPr>
        <w:drawing>
          <wp:inline distT="0" distB="0" distL="0" distR="0" wp14:anchorId="4F3181B3" wp14:editId="7FFC14F9">
            <wp:extent cx="3920394" cy="3329405"/>
            <wp:effectExtent l="0" t="0"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24516" cy="3332906"/>
                    </a:xfrm>
                    <a:prstGeom prst="rect">
                      <a:avLst/>
                    </a:prstGeom>
                  </pic:spPr>
                </pic:pic>
              </a:graphicData>
            </a:graphic>
          </wp:inline>
        </w:drawing>
      </w:r>
    </w:p>
    <w:p w14:paraId="0B3EDCE7" w14:textId="253AAC7B" w:rsidR="002E5E30" w:rsidRPr="00B67D0E" w:rsidRDefault="00E05A4B" w:rsidP="00E05A4B">
      <w:pPr>
        <w:pStyle w:val="Caption"/>
      </w:pPr>
      <w:bookmarkStart w:id="117" w:name="_Toc133096639"/>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8</w:t>
      </w:r>
      <w:r w:rsidR="000B34FD">
        <w:fldChar w:fldCharType="end"/>
      </w:r>
      <w:r>
        <w:t xml:space="preserve">. </w:t>
      </w:r>
      <w:proofErr w:type="gramStart"/>
      <w:r>
        <w:t>Wireframe trang chi tiết phim.</w:t>
      </w:r>
      <w:bookmarkEnd w:id="117"/>
      <w:proofErr w:type="gramEnd"/>
    </w:p>
    <w:p w14:paraId="33B5A5FA" w14:textId="77777777" w:rsidR="009E78DA" w:rsidRDefault="009E78DA" w:rsidP="009E78DA">
      <w:pPr>
        <w:pStyle w:val="Default"/>
        <w:numPr>
          <w:ilvl w:val="0"/>
          <w:numId w:val="8"/>
        </w:numPr>
        <w:spacing w:line="360" w:lineRule="auto"/>
        <w:jc w:val="both"/>
        <w:rPr>
          <w:sz w:val="26"/>
        </w:rPr>
      </w:pPr>
      <w:r w:rsidRPr="00B67D0E">
        <w:rPr>
          <w:sz w:val="26"/>
        </w:rPr>
        <w:lastRenderedPageBreak/>
        <w:t>Xem phim:</w:t>
      </w:r>
    </w:p>
    <w:p w14:paraId="229B9E35" w14:textId="77777777" w:rsidR="008A08E5" w:rsidRDefault="008A08E5" w:rsidP="008A08E5">
      <w:pPr>
        <w:pStyle w:val="Default"/>
        <w:keepNext/>
        <w:spacing w:line="360" w:lineRule="auto"/>
        <w:jc w:val="center"/>
      </w:pPr>
      <w:r w:rsidRPr="008A08E5">
        <w:rPr>
          <w:noProof/>
          <w:sz w:val="26"/>
        </w:rPr>
        <w:drawing>
          <wp:inline distT="0" distB="0" distL="0" distR="0" wp14:anchorId="0022DC51" wp14:editId="65101F0A">
            <wp:extent cx="5579745" cy="6357309"/>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9745" cy="6357309"/>
                    </a:xfrm>
                    <a:prstGeom prst="rect">
                      <a:avLst/>
                    </a:prstGeom>
                  </pic:spPr>
                </pic:pic>
              </a:graphicData>
            </a:graphic>
          </wp:inline>
        </w:drawing>
      </w:r>
    </w:p>
    <w:p w14:paraId="756DA6D8" w14:textId="3F5BA6A6" w:rsidR="008A08E5" w:rsidRDefault="008A08E5" w:rsidP="008A08E5">
      <w:pPr>
        <w:pStyle w:val="Caption"/>
      </w:pPr>
      <w:bookmarkStart w:id="118" w:name="_Toc133096640"/>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9</w:t>
      </w:r>
      <w:r w:rsidR="000B34FD">
        <w:fldChar w:fldCharType="end"/>
      </w:r>
      <w:r>
        <w:t xml:space="preserve">. </w:t>
      </w:r>
      <w:proofErr w:type="gramStart"/>
      <w:r>
        <w:t>Prototype trang xem phim.</w:t>
      </w:r>
      <w:bookmarkEnd w:id="118"/>
      <w:proofErr w:type="gramEnd"/>
    </w:p>
    <w:p w14:paraId="75D2208C" w14:textId="77777777" w:rsidR="00557397" w:rsidRDefault="00557397" w:rsidP="00557397">
      <w:pPr>
        <w:pStyle w:val="Default"/>
        <w:keepNext/>
        <w:spacing w:line="360" w:lineRule="auto"/>
        <w:jc w:val="center"/>
      </w:pPr>
      <w:r>
        <w:rPr>
          <w:noProof/>
        </w:rPr>
        <w:lastRenderedPageBreak/>
        <w:drawing>
          <wp:inline distT="0" distB="0" distL="0" distR="0" wp14:anchorId="12EED2DD" wp14:editId="0F4C1C1B">
            <wp:extent cx="5579745" cy="6414918"/>
            <wp:effectExtent l="0" t="0" r="19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9745" cy="6414918"/>
                    </a:xfrm>
                    <a:prstGeom prst="rect">
                      <a:avLst/>
                    </a:prstGeom>
                  </pic:spPr>
                </pic:pic>
              </a:graphicData>
            </a:graphic>
          </wp:inline>
        </w:drawing>
      </w:r>
    </w:p>
    <w:p w14:paraId="32932188" w14:textId="7F5DCE79" w:rsidR="006376AD" w:rsidRDefault="00557397" w:rsidP="00557397">
      <w:pPr>
        <w:pStyle w:val="Caption"/>
      </w:pPr>
      <w:bookmarkStart w:id="119" w:name="_Toc133096641"/>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10</w:t>
      </w:r>
      <w:r w:rsidR="000B34FD">
        <w:fldChar w:fldCharType="end"/>
      </w:r>
      <w:r>
        <w:t xml:space="preserve">. </w:t>
      </w:r>
      <w:proofErr w:type="gramStart"/>
      <w:r>
        <w:t>Wireframe trang xem phim.</w:t>
      </w:r>
      <w:bookmarkEnd w:id="119"/>
      <w:proofErr w:type="gramEnd"/>
    </w:p>
    <w:p w14:paraId="4CC6F9F5" w14:textId="77777777" w:rsidR="006376AD" w:rsidRDefault="006376AD">
      <w:pPr>
        <w:rPr>
          <w:bCs/>
          <w:sz w:val="26"/>
          <w:szCs w:val="26"/>
        </w:rPr>
      </w:pPr>
      <w:r>
        <w:br w:type="page"/>
      </w:r>
    </w:p>
    <w:p w14:paraId="271C30F8" w14:textId="77777777" w:rsidR="009E78DA" w:rsidRDefault="009E78DA" w:rsidP="009E78DA">
      <w:pPr>
        <w:pStyle w:val="Default"/>
        <w:numPr>
          <w:ilvl w:val="0"/>
          <w:numId w:val="8"/>
        </w:numPr>
        <w:spacing w:line="360" w:lineRule="auto"/>
        <w:jc w:val="both"/>
        <w:rPr>
          <w:sz w:val="26"/>
        </w:rPr>
      </w:pPr>
      <w:r w:rsidRPr="00B67D0E">
        <w:rPr>
          <w:sz w:val="26"/>
        </w:rPr>
        <w:lastRenderedPageBreak/>
        <w:t>Admin:</w:t>
      </w:r>
    </w:p>
    <w:p w14:paraId="0DF37BE9" w14:textId="77777777" w:rsidR="002E5E30" w:rsidRDefault="002E5E30" w:rsidP="002E5E30">
      <w:pPr>
        <w:pStyle w:val="Default"/>
        <w:keepNext/>
        <w:spacing w:line="360" w:lineRule="auto"/>
        <w:jc w:val="center"/>
      </w:pPr>
      <w:r w:rsidRPr="002E5E30">
        <w:rPr>
          <w:noProof/>
          <w:sz w:val="26"/>
        </w:rPr>
        <w:drawing>
          <wp:inline distT="0" distB="0" distL="0" distR="0" wp14:anchorId="529A94B6" wp14:editId="7F09C9F3">
            <wp:extent cx="5532120" cy="36079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32120" cy="3607904"/>
                    </a:xfrm>
                    <a:prstGeom prst="rect">
                      <a:avLst/>
                    </a:prstGeom>
                  </pic:spPr>
                </pic:pic>
              </a:graphicData>
            </a:graphic>
          </wp:inline>
        </w:drawing>
      </w:r>
    </w:p>
    <w:p w14:paraId="05AD378E" w14:textId="14FC14AA" w:rsidR="002E5E30" w:rsidRPr="00B67D0E" w:rsidRDefault="002E5E30" w:rsidP="002E5E30">
      <w:pPr>
        <w:pStyle w:val="Caption"/>
      </w:pPr>
      <w:bookmarkStart w:id="120" w:name="_Toc133096642"/>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11</w:t>
      </w:r>
      <w:r w:rsidR="000B34FD">
        <w:fldChar w:fldCharType="end"/>
      </w:r>
      <w:r>
        <w:t xml:space="preserve">. </w:t>
      </w:r>
      <w:proofErr w:type="gramStart"/>
      <w:r>
        <w:t>Wireframe trang chủ admin.</w:t>
      </w:r>
      <w:bookmarkEnd w:id="120"/>
      <w:proofErr w:type="gramEnd"/>
    </w:p>
    <w:p w14:paraId="5CCB8ADF" w14:textId="77777777" w:rsidR="009E78DA" w:rsidRDefault="009E78DA" w:rsidP="009E78DA">
      <w:pPr>
        <w:pStyle w:val="Default"/>
        <w:numPr>
          <w:ilvl w:val="0"/>
          <w:numId w:val="8"/>
        </w:numPr>
        <w:spacing w:line="360" w:lineRule="auto"/>
        <w:jc w:val="both"/>
        <w:rPr>
          <w:sz w:val="26"/>
        </w:rPr>
      </w:pPr>
      <w:r w:rsidRPr="00B67D0E">
        <w:rPr>
          <w:sz w:val="26"/>
        </w:rPr>
        <w:t>Quản lý người dùng</w:t>
      </w:r>
    </w:p>
    <w:p w14:paraId="11F1828C" w14:textId="77777777" w:rsidR="00845F3D" w:rsidRDefault="00845F3D" w:rsidP="00845F3D">
      <w:pPr>
        <w:pStyle w:val="Default"/>
        <w:keepNext/>
        <w:spacing w:line="360" w:lineRule="auto"/>
        <w:jc w:val="center"/>
      </w:pPr>
      <w:r>
        <w:rPr>
          <w:noProof/>
        </w:rPr>
        <w:lastRenderedPageBreak/>
        <w:drawing>
          <wp:inline distT="0" distB="0" distL="0" distR="0" wp14:anchorId="7A6C13D4" wp14:editId="2810EBCF">
            <wp:extent cx="5291686" cy="36957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86272" cy="3691919"/>
                    </a:xfrm>
                    <a:prstGeom prst="rect">
                      <a:avLst/>
                    </a:prstGeom>
                  </pic:spPr>
                </pic:pic>
              </a:graphicData>
            </a:graphic>
          </wp:inline>
        </w:drawing>
      </w:r>
    </w:p>
    <w:p w14:paraId="0054FA6A" w14:textId="1DC61D7A" w:rsidR="00845F3D" w:rsidRPr="00B67D0E" w:rsidRDefault="00845F3D" w:rsidP="00845F3D">
      <w:pPr>
        <w:pStyle w:val="Caption"/>
      </w:pPr>
      <w:bookmarkStart w:id="121" w:name="_Toc133096643"/>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12</w:t>
      </w:r>
      <w:r w:rsidR="000B34FD">
        <w:fldChar w:fldCharType="end"/>
      </w:r>
      <w:r>
        <w:t xml:space="preserve">. </w:t>
      </w:r>
      <w:proofErr w:type="gramStart"/>
      <w:r>
        <w:t>Wireframe quản lí người dùng.</w:t>
      </w:r>
      <w:bookmarkEnd w:id="121"/>
      <w:proofErr w:type="gramEnd"/>
    </w:p>
    <w:p w14:paraId="604E2681" w14:textId="77777777" w:rsidR="00A15147" w:rsidRDefault="009E78DA" w:rsidP="009E78DA">
      <w:pPr>
        <w:pStyle w:val="Default"/>
        <w:numPr>
          <w:ilvl w:val="0"/>
          <w:numId w:val="8"/>
        </w:numPr>
        <w:spacing w:line="360" w:lineRule="auto"/>
        <w:jc w:val="both"/>
        <w:rPr>
          <w:sz w:val="26"/>
        </w:rPr>
      </w:pPr>
      <w:r w:rsidRPr="00B67D0E">
        <w:rPr>
          <w:sz w:val="26"/>
        </w:rPr>
        <w:t>Quản lí phim</w:t>
      </w:r>
      <w:r w:rsidR="00A15147" w:rsidRPr="00B67D0E">
        <w:rPr>
          <w:sz w:val="26"/>
        </w:rPr>
        <w:t>:</w:t>
      </w:r>
    </w:p>
    <w:p w14:paraId="027AA238" w14:textId="77777777" w:rsidR="00845F3D" w:rsidRDefault="00845F3D" w:rsidP="00845F3D">
      <w:pPr>
        <w:pStyle w:val="Default"/>
        <w:keepNext/>
        <w:spacing w:line="360" w:lineRule="auto"/>
        <w:jc w:val="both"/>
      </w:pPr>
      <w:r>
        <w:rPr>
          <w:noProof/>
        </w:rPr>
        <w:lastRenderedPageBreak/>
        <w:drawing>
          <wp:inline distT="0" distB="0" distL="0" distR="0" wp14:anchorId="458E2AF6" wp14:editId="007B908F">
            <wp:extent cx="5579745" cy="3896880"/>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9745" cy="3896880"/>
                    </a:xfrm>
                    <a:prstGeom prst="rect">
                      <a:avLst/>
                    </a:prstGeom>
                  </pic:spPr>
                </pic:pic>
              </a:graphicData>
            </a:graphic>
          </wp:inline>
        </w:drawing>
      </w:r>
    </w:p>
    <w:p w14:paraId="66D21C95" w14:textId="2D9ADD8F" w:rsidR="00845F3D" w:rsidRPr="00B67D0E" w:rsidRDefault="00845F3D" w:rsidP="00845F3D">
      <w:pPr>
        <w:pStyle w:val="Caption"/>
      </w:pPr>
      <w:bookmarkStart w:id="122" w:name="_Toc133096644"/>
      <w:proofErr w:type="gramStart"/>
      <w:r>
        <w:t xml:space="preserve">Hình </w:t>
      </w:r>
      <w:fldSimple w:instr=" STYLEREF 1 \s ">
        <w:r w:rsidR="000B34FD">
          <w:rPr>
            <w:noProof/>
          </w:rPr>
          <w:t>2</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13</w:t>
      </w:r>
      <w:r w:rsidR="000B34FD">
        <w:fldChar w:fldCharType="end"/>
      </w:r>
      <w:r>
        <w:t xml:space="preserve">. </w:t>
      </w:r>
      <w:proofErr w:type="gramStart"/>
      <w:r>
        <w:t>Wireframe quản lí phim.</w:t>
      </w:r>
      <w:bookmarkEnd w:id="122"/>
      <w:proofErr w:type="gramEnd"/>
    </w:p>
    <w:p w14:paraId="1913A89C" w14:textId="5B5868FC" w:rsidR="000B34FD" w:rsidRPr="000B34FD" w:rsidRDefault="000B34FD" w:rsidP="00A15147">
      <w:pPr>
        <w:pStyle w:val="Default"/>
        <w:numPr>
          <w:ilvl w:val="0"/>
          <w:numId w:val="8"/>
        </w:numPr>
        <w:spacing w:line="360" w:lineRule="auto"/>
        <w:jc w:val="both"/>
      </w:pPr>
      <w:r>
        <w:rPr>
          <w:sz w:val="26"/>
        </w:rPr>
        <w:t>Thêm phim mới</w:t>
      </w:r>
      <w:r w:rsidR="00A15147" w:rsidRPr="00B67D0E">
        <w:rPr>
          <w:sz w:val="26"/>
        </w:rPr>
        <w:t>:</w:t>
      </w:r>
    </w:p>
    <w:p w14:paraId="05C7B33C" w14:textId="77777777" w:rsidR="000B34FD" w:rsidRDefault="000B34FD" w:rsidP="000B34FD">
      <w:pPr>
        <w:pStyle w:val="Default"/>
        <w:keepNext/>
        <w:spacing w:line="360" w:lineRule="auto"/>
        <w:jc w:val="center"/>
      </w:pPr>
      <w:r>
        <w:rPr>
          <w:noProof/>
        </w:rPr>
        <w:lastRenderedPageBreak/>
        <w:drawing>
          <wp:inline distT="0" distB="0" distL="0" distR="0" wp14:anchorId="27FD8D53" wp14:editId="45237D26">
            <wp:extent cx="3368040" cy="63322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68040" cy="6332220"/>
                    </a:xfrm>
                    <a:prstGeom prst="rect">
                      <a:avLst/>
                    </a:prstGeom>
                  </pic:spPr>
                </pic:pic>
              </a:graphicData>
            </a:graphic>
          </wp:inline>
        </w:drawing>
      </w:r>
    </w:p>
    <w:p w14:paraId="69C078CA" w14:textId="162317A8" w:rsidR="000B34FD" w:rsidRPr="000B34FD" w:rsidRDefault="000B34FD" w:rsidP="000B34FD">
      <w:pPr>
        <w:pStyle w:val="Caption"/>
        <w:rPr>
          <w:sz w:val="24"/>
        </w:rPr>
      </w:pPr>
      <w:bookmarkStart w:id="123" w:name="_Toc133096645"/>
      <w:proofErr w:type="gramStart"/>
      <w:r>
        <w:t xml:space="preserve">Hình </w:t>
      </w:r>
      <w:fldSimple w:instr=" STYLEREF 1 \s ">
        <w:r>
          <w:rPr>
            <w:noProof/>
          </w:rPr>
          <w:t>2</w:t>
        </w:r>
      </w:fldSimple>
      <w:r>
        <w:t>.</w:t>
      </w:r>
      <w:proofErr w:type="gramEnd"/>
      <w:r>
        <w:fldChar w:fldCharType="begin"/>
      </w:r>
      <w:r>
        <w:instrText xml:space="preserve"> SEQ Hình \* ARABIC \s 1 </w:instrText>
      </w:r>
      <w:r>
        <w:fldChar w:fldCharType="separate"/>
      </w:r>
      <w:r>
        <w:rPr>
          <w:noProof/>
        </w:rPr>
        <w:t>14</w:t>
      </w:r>
      <w:r>
        <w:fldChar w:fldCharType="end"/>
      </w:r>
      <w:r>
        <w:t xml:space="preserve">. </w:t>
      </w:r>
      <w:proofErr w:type="gramStart"/>
      <w:r>
        <w:t>Wireframe thêm phim mới.</w:t>
      </w:r>
      <w:bookmarkEnd w:id="123"/>
      <w:proofErr w:type="gramEnd"/>
    </w:p>
    <w:p w14:paraId="6CB1A898" w14:textId="22382451" w:rsidR="00F238FC" w:rsidRPr="00A57FEC" w:rsidRDefault="00F238FC" w:rsidP="000B34FD">
      <w:pPr>
        <w:pStyle w:val="Default"/>
        <w:spacing w:line="360" w:lineRule="auto"/>
        <w:jc w:val="both"/>
      </w:pPr>
      <w:r w:rsidRPr="00A57FEC">
        <w:br w:type="page"/>
      </w:r>
    </w:p>
    <w:p w14:paraId="6C51E9C0" w14:textId="68544CFA" w:rsidR="00C72DFA" w:rsidRDefault="003A6308" w:rsidP="00C72DFA">
      <w:pPr>
        <w:pStyle w:val="Heading1"/>
      </w:pPr>
      <w:bookmarkStart w:id="124" w:name="_Toc76463402"/>
      <w:bookmarkStart w:id="125" w:name="_Toc76556121"/>
      <w:bookmarkStart w:id="126" w:name="_Toc76556273"/>
      <w:bookmarkStart w:id="127" w:name="_Toc76558222"/>
      <w:bookmarkStart w:id="128" w:name="_Toc76560302"/>
      <w:bookmarkStart w:id="129" w:name="_Toc76560463"/>
      <w:bookmarkStart w:id="130" w:name="_Toc133096702"/>
      <w:bookmarkEnd w:id="124"/>
      <w:bookmarkEnd w:id="125"/>
      <w:bookmarkEnd w:id="126"/>
      <w:bookmarkEnd w:id="127"/>
      <w:bookmarkEnd w:id="128"/>
      <w:bookmarkEnd w:id="129"/>
      <w:r>
        <w:lastRenderedPageBreak/>
        <w:t xml:space="preserve">CÁC </w:t>
      </w:r>
      <w:r w:rsidR="00C97387">
        <w:t>QUY TRÌNH</w:t>
      </w:r>
      <w:r>
        <w:t xml:space="preserve"> CỦA </w:t>
      </w:r>
      <w:r w:rsidR="0056625F">
        <w:t>HỆ THỐNG</w:t>
      </w:r>
      <w:bookmarkEnd w:id="130"/>
    </w:p>
    <w:p w14:paraId="2E9F1244" w14:textId="552CF4B2" w:rsidR="00031148" w:rsidRDefault="00031148" w:rsidP="00031148">
      <w:pPr>
        <w:rPr>
          <w:color w:val="000000"/>
          <w:sz w:val="26"/>
        </w:rPr>
      </w:pPr>
      <w:proofErr w:type="gramStart"/>
      <w:r w:rsidRPr="00031148">
        <w:rPr>
          <w:color w:val="000000"/>
          <w:sz w:val="26"/>
        </w:rPr>
        <w:t>USECASE tổng quát của hệ thống xem phim online</w:t>
      </w:r>
      <w:r>
        <w:rPr>
          <w:color w:val="000000"/>
          <w:sz w:val="26"/>
        </w:rPr>
        <w:t>.</w:t>
      </w:r>
      <w:proofErr w:type="gramEnd"/>
    </w:p>
    <w:p w14:paraId="54F44526" w14:textId="77777777" w:rsidR="00DE13C9" w:rsidRPr="00031148" w:rsidRDefault="00DE13C9" w:rsidP="00031148">
      <w:pPr>
        <w:rPr>
          <w:color w:val="000000"/>
          <w:sz w:val="26"/>
        </w:rPr>
      </w:pPr>
    </w:p>
    <w:p w14:paraId="67C04463" w14:textId="1B11BCCA" w:rsidR="00C72DFA" w:rsidRDefault="00136BE3" w:rsidP="00C72DFA">
      <w:pPr>
        <w:keepNext/>
        <w:jc w:val="center"/>
      </w:pPr>
      <w:r>
        <w:rPr>
          <w:noProof/>
        </w:rPr>
        <w:drawing>
          <wp:inline distT="0" distB="0" distL="0" distR="0" wp14:anchorId="3E684F93" wp14:editId="71AE798E">
            <wp:extent cx="5579745" cy="6259538"/>
            <wp:effectExtent l="0" t="0" r="1905" b="8255"/>
            <wp:docPr id="34" name="Picture 34" descr="D:\Usecase-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Usecase-Page-1.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6259538"/>
                    </a:xfrm>
                    <a:prstGeom prst="rect">
                      <a:avLst/>
                    </a:prstGeom>
                    <a:noFill/>
                    <a:ln>
                      <a:noFill/>
                    </a:ln>
                  </pic:spPr>
                </pic:pic>
              </a:graphicData>
            </a:graphic>
          </wp:inline>
        </w:drawing>
      </w:r>
    </w:p>
    <w:p w14:paraId="0D3867D8" w14:textId="4A36D1B2" w:rsidR="000B4750" w:rsidRDefault="00C72DFA" w:rsidP="00C72DFA">
      <w:pPr>
        <w:pStyle w:val="Caption"/>
      </w:pPr>
      <w:bookmarkStart w:id="131" w:name="_Toc133096646"/>
      <w:proofErr w:type="gramStart"/>
      <w:r>
        <w:t xml:space="preserve">Hình </w:t>
      </w:r>
      <w:fldSimple w:instr=" STYLEREF 1 \s ">
        <w:r w:rsidR="000B34FD">
          <w:rPr>
            <w:noProof/>
          </w:rPr>
          <w:t>3</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1</w:t>
      </w:r>
      <w:r w:rsidR="000B34FD">
        <w:fldChar w:fldCharType="end"/>
      </w:r>
      <w:r>
        <w:t>. Use case tổng quát của hệ thống.</w:t>
      </w:r>
      <w:bookmarkEnd w:id="131"/>
    </w:p>
    <w:p w14:paraId="10BE9FA8" w14:textId="7A4D69A7" w:rsidR="00C72DFA" w:rsidRPr="000B4750" w:rsidRDefault="000B4750" w:rsidP="000B4750">
      <w:pPr>
        <w:rPr>
          <w:bCs/>
          <w:sz w:val="26"/>
          <w:szCs w:val="26"/>
        </w:rPr>
      </w:pPr>
      <w:r>
        <w:br w:type="page"/>
      </w:r>
    </w:p>
    <w:p w14:paraId="2098779E" w14:textId="77777777" w:rsidR="000E71DC" w:rsidRPr="00A57FEC" w:rsidRDefault="000E71DC" w:rsidP="00B32EC6">
      <w:pPr>
        <w:pStyle w:val="ListParagraph"/>
        <w:numPr>
          <w:ilvl w:val="0"/>
          <w:numId w:val="10"/>
        </w:numPr>
        <w:tabs>
          <w:tab w:val="left" w:pos="567"/>
        </w:tabs>
        <w:spacing w:line="360" w:lineRule="auto"/>
        <w:outlineLvl w:val="1"/>
        <w:rPr>
          <w:b/>
          <w:vanish/>
          <w:sz w:val="26"/>
          <w:szCs w:val="26"/>
        </w:rPr>
      </w:pPr>
      <w:bookmarkStart w:id="132" w:name="_Toc120151586"/>
      <w:bookmarkStart w:id="133" w:name="_Toc120194431"/>
      <w:bookmarkStart w:id="134" w:name="_Toc120235222"/>
      <w:bookmarkStart w:id="135" w:name="_Toc120339665"/>
      <w:bookmarkStart w:id="136" w:name="_Toc120485930"/>
      <w:bookmarkStart w:id="137" w:name="_Toc120959612"/>
      <w:bookmarkStart w:id="138" w:name="_Toc120962576"/>
      <w:bookmarkStart w:id="139" w:name="_Toc120967683"/>
      <w:bookmarkStart w:id="140" w:name="_Toc120991788"/>
      <w:bookmarkStart w:id="141" w:name="_Toc120996861"/>
      <w:bookmarkStart w:id="142" w:name="_Toc120996910"/>
      <w:bookmarkStart w:id="143" w:name="_Toc120997062"/>
      <w:bookmarkStart w:id="144" w:name="_Toc120997599"/>
      <w:bookmarkStart w:id="145" w:name="_Toc133095585"/>
      <w:bookmarkStart w:id="146" w:name="_Toc133096672"/>
      <w:bookmarkStart w:id="147" w:name="_Toc133096703"/>
      <w:bookmarkEnd w:id="62"/>
      <w:bookmarkEnd w:id="63"/>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17C77EB5" w14:textId="17F1D3CE" w:rsidR="00C711EE" w:rsidRDefault="005576BB" w:rsidP="00EB36A2">
      <w:pPr>
        <w:pStyle w:val="Heading2"/>
        <w:rPr>
          <w:lang w:val="en-US"/>
        </w:rPr>
      </w:pPr>
      <w:bookmarkStart w:id="148" w:name="_Toc133096704"/>
      <w:r>
        <w:rPr>
          <w:lang w:val="en-US"/>
        </w:rPr>
        <w:t>N</w:t>
      </w:r>
      <w:r w:rsidR="00ED0117" w:rsidRPr="00A57FEC">
        <w:rPr>
          <w:lang w:val="en-US"/>
        </w:rPr>
        <w:t>gười dùng</w:t>
      </w:r>
      <w:bookmarkStart w:id="149" w:name="_Toc120962578"/>
      <w:bookmarkStart w:id="150" w:name="_Toc120962580"/>
      <w:bookmarkStart w:id="151" w:name="_Toc120962581"/>
      <w:bookmarkStart w:id="152" w:name="_Toc120967685"/>
      <w:bookmarkStart w:id="153" w:name="_Toc120967688"/>
      <w:bookmarkEnd w:id="148"/>
      <w:bookmarkEnd w:id="149"/>
      <w:bookmarkEnd w:id="150"/>
      <w:bookmarkEnd w:id="151"/>
      <w:bookmarkEnd w:id="152"/>
      <w:bookmarkEnd w:id="153"/>
    </w:p>
    <w:p w14:paraId="622E609B" w14:textId="79852A2F" w:rsidR="00937849" w:rsidRDefault="00905E81" w:rsidP="00905E81">
      <w:pPr>
        <w:pStyle w:val="Default"/>
        <w:numPr>
          <w:ilvl w:val="0"/>
          <w:numId w:val="8"/>
        </w:numPr>
        <w:spacing w:line="360" w:lineRule="auto"/>
        <w:jc w:val="both"/>
        <w:rPr>
          <w:sz w:val="26"/>
        </w:rPr>
      </w:pPr>
      <w:r>
        <w:rPr>
          <w:sz w:val="26"/>
        </w:rPr>
        <w:t>Đăng nhập:</w:t>
      </w:r>
    </w:p>
    <w:p w14:paraId="1154BFB5" w14:textId="77777777" w:rsidR="007E6946" w:rsidRDefault="007E6946" w:rsidP="007E6946">
      <w:pPr>
        <w:pStyle w:val="Default"/>
        <w:keepNext/>
        <w:spacing w:line="360" w:lineRule="auto"/>
        <w:jc w:val="center"/>
      </w:pPr>
      <w:r w:rsidRPr="007E6946">
        <w:rPr>
          <w:noProof/>
          <w:sz w:val="26"/>
        </w:rPr>
        <w:drawing>
          <wp:inline distT="0" distB="0" distL="0" distR="0" wp14:anchorId="70482005" wp14:editId="19C1B65C">
            <wp:extent cx="4823460" cy="380050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23460" cy="3800507"/>
                    </a:xfrm>
                    <a:prstGeom prst="rect">
                      <a:avLst/>
                    </a:prstGeom>
                  </pic:spPr>
                </pic:pic>
              </a:graphicData>
            </a:graphic>
          </wp:inline>
        </w:drawing>
      </w:r>
    </w:p>
    <w:p w14:paraId="04B04C75" w14:textId="5F7C4348" w:rsidR="00905E81" w:rsidRDefault="007E6946" w:rsidP="007E6946">
      <w:pPr>
        <w:pStyle w:val="Caption"/>
      </w:pPr>
      <w:bookmarkStart w:id="154" w:name="_Toc133096647"/>
      <w:proofErr w:type="gramStart"/>
      <w:r>
        <w:t xml:space="preserve">Hình </w:t>
      </w:r>
      <w:fldSimple w:instr=" STYLEREF 1 \s ">
        <w:r w:rsidR="000B34FD">
          <w:rPr>
            <w:noProof/>
          </w:rPr>
          <w:t>3</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2</w:t>
      </w:r>
      <w:r w:rsidR="000B34FD">
        <w:fldChar w:fldCharType="end"/>
      </w:r>
      <w:r>
        <w:t>. Activity đăng nhập</w:t>
      </w:r>
      <w:bookmarkEnd w:id="154"/>
    </w:p>
    <w:p w14:paraId="42ADA77A" w14:textId="55967D48" w:rsidR="007E6946" w:rsidRDefault="007E6946" w:rsidP="007E6946">
      <w:pPr>
        <w:pStyle w:val="Default"/>
        <w:numPr>
          <w:ilvl w:val="0"/>
          <w:numId w:val="8"/>
        </w:numPr>
        <w:spacing w:line="360" w:lineRule="auto"/>
        <w:jc w:val="both"/>
        <w:rPr>
          <w:sz w:val="26"/>
        </w:rPr>
      </w:pPr>
      <w:r>
        <w:rPr>
          <w:sz w:val="26"/>
        </w:rPr>
        <w:t>Đăng kí</w:t>
      </w:r>
      <w:r w:rsidR="00AF42DA">
        <w:rPr>
          <w:sz w:val="26"/>
        </w:rPr>
        <w:t xml:space="preserve">: </w:t>
      </w:r>
    </w:p>
    <w:p w14:paraId="75FF70AF" w14:textId="77777777" w:rsidR="006D6BDA" w:rsidRDefault="006D6BDA" w:rsidP="006D6BDA">
      <w:pPr>
        <w:pStyle w:val="Default"/>
        <w:keepNext/>
        <w:spacing w:line="360" w:lineRule="auto"/>
        <w:jc w:val="center"/>
      </w:pPr>
      <w:r w:rsidRPr="006D6BDA">
        <w:rPr>
          <w:noProof/>
          <w:sz w:val="26"/>
        </w:rPr>
        <w:lastRenderedPageBreak/>
        <w:drawing>
          <wp:inline distT="0" distB="0" distL="0" distR="0" wp14:anchorId="519EE4D9" wp14:editId="2DD55927">
            <wp:extent cx="4156731" cy="4084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59498" cy="4087039"/>
                    </a:xfrm>
                    <a:prstGeom prst="rect">
                      <a:avLst/>
                    </a:prstGeom>
                  </pic:spPr>
                </pic:pic>
              </a:graphicData>
            </a:graphic>
          </wp:inline>
        </w:drawing>
      </w:r>
    </w:p>
    <w:p w14:paraId="60BA1718" w14:textId="588F0BDD" w:rsidR="006D6BDA" w:rsidRDefault="006D6BDA" w:rsidP="006D6BDA">
      <w:pPr>
        <w:pStyle w:val="Caption"/>
      </w:pPr>
      <w:bookmarkStart w:id="155" w:name="_Toc133096648"/>
      <w:proofErr w:type="gramStart"/>
      <w:r>
        <w:t xml:space="preserve">Hình </w:t>
      </w:r>
      <w:fldSimple w:instr=" STYLEREF 1 \s ">
        <w:r w:rsidR="000B34FD">
          <w:rPr>
            <w:noProof/>
          </w:rPr>
          <w:t>3</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3</w:t>
      </w:r>
      <w:r w:rsidR="000B34FD">
        <w:fldChar w:fldCharType="end"/>
      </w:r>
      <w:r>
        <w:t xml:space="preserve">. </w:t>
      </w:r>
      <w:proofErr w:type="gramStart"/>
      <w:r>
        <w:t>Activity đăng kí.</w:t>
      </w:r>
      <w:bookmarkEnd w:id="155"/>
      <w:proofErr w:type="gramEnd"/>
    </w:p>
    <w:p w14:paraId="31F49F19" w14:textId="5012E0D4" w:rsidR="00136BE3" w:rsidRPr="004B4D83" w:rsidRDefault="004B4D83" w:rsidP="00136BE3">
      <w:pPr>
        <w:pStyle w:val="Default"/>
        <w:numPr>
          <w:ilvl w:val="0"/>
          <w:numId w:val="8"/>
        </w:numPr>
        <w:spacing w:line="360" w:lineRule="auto"/>
        <w:jc w:val="both"/>
        <w:rPr>
          <w:sz w:val="26"/>
        </w:rPr>
      </w:pPr>
      <w:r w:rsidRPr="004B4D83">
        <w:rPr>
          <w:sz w:val="26"/>
        </w:rPr>
        <w:t>Bình luận, rating, bookmark:</w:t>
      </w:r>
    </w:p>
    <w:p w14:paraId="019C7CA9" w14:textId="77777777" w:rsidR="00B2262E" w:rsidRDefault="00B2262E" w:rsidP="00B2262E">
      <w:pPr>
        <w:pStyle w:val="Default"/>
        <w:keepNext/>
        <w:spacing w:line="360" w:lineRule="auto"/>
        <w:jc w:val="center"/>
      </w:pPr>
      <w:r w:rsidRPr="00B2262E">
        <w:rPr>
          <w:noProof/>
        </w:rPr>
        <w:drawing>
          <wp:inline distT="0" distB="0" distL="0" distR="0" wp14:anchorId="22FA3F3F" wp14:editId="776E399E">
            <wp:extent cx="3991763" cy="32461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92109" cy="3246402"/>
                    </a:xfrm>
                    <a:prstGeom prst="rect">
                      <a:avLst/>
                    </a:prstGeom>
                  </pic:spPr>
                </pic:pic>
              </a:graphicData>
            </a:graphic>
          </wp:inline>
        </w:drawing>
      </w:r>
    </w:p>
    <w:p w14:paraId="7F480A8A" w14:textId="22E7829B" w:rsidR="004B4D83" w:rsidRPr="00136BE3" w:rsidRDefault="00B2262E" w:rsidP="00B2262E">
      <w:pPr>
        <w:pStyle w:val="Caption"/>
      </w:pPr>
      <w:bookmarkStart w:id="156" w:name="_Toc133096649"/>
      <w:proofErr w:type="gramStart"/>
      <w:r>
        <w:t xml:space="preserve">Hình </w:t>
      </w:r>
      <w:fldSimple w:instr=" STYLEREF 1 \s ">
        <w:r w:rsidR="000B34FD">
          <w:rPr>
            <w:noProof/>
          </w:rPr>
          <w:t>3</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4</w:t>
      </w:r>
      <w:r w:rsidR="000B34FD">
        <w:fldChar w:fldCharType="end"/>
      </w:r>
      <w:r>
        <w:t xml:space="preserve">. </w:t>
      </w:r>
      <w:r w:rsidR="00565E03">
        <w:t xml:space="preserve">Activity </w:t>
      </w:r>
      <w:r>
        <w:t>bình luận, đánh giá, bookmark của người dùng.</w:t>
      </w:r>
      <w:bookmarkEnd w:id="156"/>
    </w:p>
    <w:p w14:paraId="62A69764" w14:textId="77777777" w:rsidR="00B55B1B" w:rsidRPr="00B55B1B" w:rsidRDefault="00B55B1B" w:rsidP="00B55B1B">
      <w:pPr>
        <w:pStyle w:val="ListParagraph"/>
        <w:numPr>
          <w:ilvl w:val="0"/>
          <w:numId w:val="42"/>
        </w:numPr>
        <w:tabs>
          <w:tab w:val="left" w:pos="1134"/>
        </w:tabs>
        <w:spacing w:line="360" w:lineRule="auto"/>
        <w:outlineLvl w:val="2"/>
        <w:rPr>
          <w:b/>
          <w:i/>
          <w:vanish/>
          <w:sz w:val="26"/>
          <w:szCs w:val="26"/>
        </w:rPr>
      </w:pPr>
      <w:bookmarkStart w:id="157" w:name="_Toc120991790"/>
      <w:bookmarkStart w:id="158" w:name="_Toc120996863"/>
      <w:bookmarkStart w:id="159" w:name="_Toc120996912"/>
      <w:bookmarkStart w:id="160" w:name="_Toc120997064"/>
      <w:bookmarkStart w:id="161" w:name="_Toc120997601"/>
      <w:bookmarkStart w:id="162" w:name="_Toc133095587"/>
      <w:bookmarkStart w:id="163" w:name="_Toc133096674"/>
      <w:bookmarkStart w:id="164" w:name="_Toc133096705"/>
      <w:bookmarkEnd w:id="157"/>
      <w:bookmarkEnd w:id="158"/>
      <w:bookmarkEnd w:id="159"/>
      <w:bookmarkEnd w:id="160"/>
      <w:bookmarkEnd w:id="161"/>
      <w:bookmarkEnd w:id="162"/>
      <w:bookmarkEnd w:id="163"/>
      <w:bookmarkEnd w:id="164"/>
    </w:p>
    <w:p w14:paraId="3260C31A" w14:textId="77777777" w:rsidR="00B55B1B" w:rsidRPr="00B55B1B" w:rsidRDefault="00B55B1B" w:rsidP="00B55B1B">
      <w:pPr>
        <w:pStyle w:val="ListParagraph"/>
        <w:numPr>
          <w:ilvl w:val="0"/>
          <w:numId w:val="42"/>
        </w:numPr>
        <w:tabs>
          <w:tab w:val="left" w:pos="1134"/>
        </w:tabs>
        <w:spacing w:line="360" w:lineRule="auto"/>
        <w:outlineLvl w:val="2"/>
        <w:rPr>
          <w:b/>
          <w:i/>
          <w:vanish/>
          <w:sz w:val="26"/>
          <w:szCs w:val="26"/>
        </w:rPr>
      </w:pPr>
      <w:bookmarkStart w:id="165" w:name="_Toc120991791"/>
      <w:bookmarkStart w:id="166" w:name="_Toc120996864"/>
      <w:bookmarkStart w:id="167" w:name="_Toc120996913"/>
      <w:bookmarkStart w:id="168" w:name="_Toc120997065"/>
      <w:bookmarkStart w:id="169" w:name="_Toc120997602"/>
      <w:bookmarkStart w:id="170" w:name="_Toc133095588"/>
      <w:bookmarkStart w:id="171" w:name="_Toc133096675"/>
      <w:bookmarkStart w:id="172" w:name="_Toc133096706"/>
      <w:bookmarkEnd w:id="165"/>
      <w:bookmarkEnd w:id="166"/>
      <w:bookmarkEnd w:id="167"/>
      <w:bookmarkEnd w:id="168"/>
      <w:bookmarkEnd w:id="169"/>
      <w:bookmarkEnd w:id="170"/>
      <w:bookmarkEnd w:id="171"/>
      <w:bookmarkEnd w:id="172"/>
    </w:p>
    <w:p w14:paraId="67A53E1F" w14:textId="77777777" w:rsidR="00B55B1B" w:rsidRPr="00B55B1B" w:rsidRDefault="00B55B1B" w:rsidP="00B55B1B">
      <w:pPr>
        <w:pStyle w:val="ListParagraph"/>
        <w:numPr>
          <w:ilvl w:val="0"/>
          <w:numId w:val="42"/>
        </w:numPr>
        <w:tabs>
          <w:tab w:val="left" w:pos="1134"/>
        </w:tabs>
        <w:spacing w:line="360" w:lineRule="auto"/>
        <w:outlineLvl w:val="2"/>
        <w:rPr>
          <w:b/>
          <w:i/>
          <w:vanish/>
          <w:sz w:val="26"/>
          <w:szCs w:val="26"/>
        </w:rPr>
      </w:pPr>
      <w:bookmarkStart w:id="173" w:name="_Toc120991792"/>
      <w:bookmarkStart w:id="174" w:name="_Toc120996865"/>
      <w:bookmarkStart w:id="175" w:name="_Toc120996914"/>
      <w:bookmarkStart w:id="176" w:name="_Toc120997066"/>
      <w:bookmarkStart w:id="177" w:name="_Toc120997603"/>
      <w:bookmarkStart w:id="178" w:name="_Toc133095589"/>
      <w:bookmarkStart w:id="179" w:name="_Toc133096676"/>
      <w:bookmarkStart w:id="180" w:name="_Toc133096707"/>
      <w:bookmarkEnd w:id="173"/>
      <w:bookmarkEnd w:id="174"/>
      <w:bookmarkEnd w:id="175"/>
      <w:bookmarkEnd w:id="176"/>
      <w:bookmarkEnd w:id="177"/>
      <w:bookmarkEnd w:id="178"/>
      <w:bookmarkEnd w:id="179"/>
      <w:bookmarkEnd w:id="180"/>
    </w:p>
    <w:p w14:paraId="2C563646" w14:textId="77777777" w:rsidR="00B55B1B" w:rsidRPr="00B55B1B" w:rsidRDefault="00B55B1B" w:rsidP="00B55B1B">
      <w:pPr>
        <w:pStyle w:val="ListParagraph"/>
        <w:numPr>
          <w:ilvl w:val="1"/>
          <w:numId w:val="42"/>
        </w:numPr>
        <w:tabs>
          <w:tab w:val="left" w:pos="1134"/>
        </w:tabs>
        <w:spacing w:line="360" w:lineRule="auto"/>
        <w:outlineLvl w:val="2"/>
        <w:rPr>
          <w:b/>
          <w:i/>
          <w:vanish/>
          <w:sz w:val="26"/>
          <w:szCs w:val="26"/>
        </w:rPr>
      </w:pPr>
      <w:bookmarkStart w:id="181" w:name="_Toc120991793"/>
      <w:bookmarkStart w:id="182" w:name="_Toc120996866"/>
      <w:bookmarkStart w:id="183" w:name="_Toc120996915"/>
      <w:bookmarkStart w:id="184" w:name="_Toc120997067"/>
      <w:bookmarkStart w:id="185" w:name="_Toc120997604"/>
      <w:bookmarkStart w:id="186" w:name="_Toc133095590"/>
      <w:bookmarkStart w:id="187" w:name="_Toc133096677"/>
      <w:bookmarkStart w:id="188" w:name="_Toc133096708"/>
      <w:bookmarkEnd w:id="181"/>
      <w:bookmarkEnd w:id="182"/>
      <w:bookmarkEnd w:id="183"/>
      <w:bookmarkEnd w:id="184"/>
      <w:bookmarkEnd w:id="185"/>
      <w:bookmarkEnd w:id="186"/>
      <w:bookmarkEnd w:id="187"/>
      <w:bookmarkEnd w:id="188"/>
    </w:p>
    <w:p w14:paraId="3FD25250" w14:textId="340DA5EF" w:rsidR="003070B3" w:rsidRPr="00A57FEC" w:rsidRDefault="005576BB" w:rsidP="00B32EC6">
      <w:pPr>
        <w:pStyle w:val="Heading2"/>
      </w:pPr>
      <w:bookmarkStart w:id="189" w:name="_Toc133096709"/>
      <w:r>
        <w:rPr>
          <w:lang w:val="en-US"/>
        </w:rPr>
        <w:t>Q</w:t>
      </w:r>
      <w:r w:rsidR="00B91571" w:rsidRPr="00A57FEC">
        <w:rPr>
          <w:lang w:val="en-US"/>
        </w:rPr>
        <w:t xml:space="preserve">uản </w:t>
      </w:r>
      <w:r w:rsidR="00F76F60" w:rsidRPr="00A57FEC">
        <w:rPr>
          <w:lang w:val="en-US"/>
        </w:rPr>
        <w:t>trị viên</w:t>
      </w:r>
      <w:bookmarkEnd w:id="189"/>
    </w:p>
    <w:p w14:paraId="0649800C" w14:textId="77777777" w:rsidR="004C018D" w:rsidRPr="00A57FEC" w:rsidRDefault="004C018D" w:rsidP="00B32EC6">
      <w:pPr>
        <w:pStyle w:val="ListParagraph"/>
        <w:numPr>
          <w:ilvl w:val="1"/>
          <w:numId w:val="4"/>
        </w:numPr>
        <w:tabs>
          <w:tab w:val="left" w:pos="1134"/>
        </w:tabs>
        <w:spacing w:line="360" w:lineRule="auto"/>
        <w:outlineLvl w:val="2"/>
        <w:rPr>
          <w:b/>
          <w:i/>
          <w:vanish/>
          <w:sz w:val="26"/>
          <w:szCs w:val="26"/>
        </w:rPr>
      </w:pPr>
      <w:bookmarkStart w:id="190" w:name="_Toc120151595"/>
      <w:bookmarkStart w:id="191" w:name="_Toc120194438"/>
      <w:bookmarkStart w:id="192" w:name="_Toc120235229"/>
      <w:bookmarkStart w:id="193" w:name="_Toc120339672"/>
      <w:bookmarkStart w:id="194" w:name="_Toc120485937"/>
      <w:bookmarkStart w:id="195" w:name="_Toc120959619"/>
      <w:bookmarkStart w:id="196" w:name="_Toc120962585"/>
      <w:bookmarkStart w:id="197" w:name="_Toc120967692"/>
      <w:bookmarkStart w:id="198" w:name="_Toc120991797"/>
      <w:bookmarkStart w:id="199" w:name="_Toc120996870"/>
      <w:bookmarkStart w:id="200" w:name="_Toc120996919"/>
      <w:bookmarkStart w:id="201" w:name="_Toc120997071"/>
      <w:bookmarkStart w:id="202" w:name="_Toc120997608"/>
      <w:bookmarkStart w:id="203" w:name="_Toc133095592"/>
      <w:bookmarkStart w:id="204" w:name="_Toc133096679"/>
      <w:bookmarkStart w:id="205" w:name="_Toc133096710"/>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4DCFDA59" w14:textId="77777777" w:rsidR="00C410CD" w:rsidRPr="00C410CD" w:rsidRDefault="00C410CD" w:rsidP="00C410CD">
      <w:pPr>
        <w:pStyle w:val="Default"/>
        <w:numPr>
          <w:ilvl w:val="0"/>
          <w:numId w:val="8"/>
        </w:numPr>
        <w:spacing w:line="360" w:lineRule="auto"/>
        <w:jc w:val="both"/>
      </w:pPr>
      <w:r>
        <w:rPr>
          <w:bCs/>
          <w:color w:val="auto"/>
          <w:sz w:val="26"/>
          <w:szCs w:val="26"/>
        </w:rPr>
        <w:t>Quản lý thông tin người dùng:</w:t>
      </w:r>
    </w:p>
    <w:p w14:paraId="3440FAE3" w14:textId="77777777" w:rsidR="00C410CD" w:rsidRDefault="00C410CD" w:rsidP="00C410CD">
      <w:pPr>
        <w:pStyle w:val="Default"/>
        <w:keepNext/>
        <w:spacing w:line="360" w:lineRule="auto"/>
        <w:jc w:val="center"/>
      </w:pPr>
      <w:r w:rsidRPr="00C410CD">
        <w:rPr>
          <w:noProof/>
        </w:rPr>
        <w:drawing>
          <wp:inline distT="0" distB="0" distL="0" distR="0" wp14:anchorId="1242D97A" wp14:editId="58198F4A">
            <wp:extent cx="4503420" cy="3716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03810" cy="3716432"/>
                    </a:xfrm>
                    <a:prstGeom prst="rect">
                      <a:avLst/>
                    </a:prstGeom>
                  </pic:spPr>
                </pic:pic>
              </a:graphicData>
            </a:graphic>
          </wp:inline>
        </w:drawing>
      </w:r>
    </w:p>
    <w:p w14:paraId="30EF6907" w14:textId="7733D096" w:rsidR="0029653A" w:rsidRPr="0029653A" w:rsidRDefault="00C410CD" w:rsidP="0029653A">
      <w:pPr>
        <w:pStyle w:val="Caption"/>
      </w:pPr>
      <w:bookmarkStart w:id="206" w:name="_Toc133096650"/>
      <w:proofErr w:type="gramStart"/>
      <w:r>
        <w:t xml:space="preserve">Hình </w:t>
      </w:r>
      <w:fldSimple w:instr=" STYLEREF 1 \s ">
        <w:r w:rsidR="000B34FD">
          <w:rPr>
            <w:noProof/>
          </w:rPr>
          <w:t>3</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5</w:t>
      </w:r>
      <w:r w:rsidR="000B34FD">
        <w:fldChar w:fldCharType="end"/>
      </w:r>
      <w:r>
        <w:t xml:space="preserve">. </w:t>
      </w:r>
      <w:proofErr w:type="gramStart"/>
      <w:r>
        <w:t>Activity quản lí thông tin người dùng.</w:t>
      </w:r>
      <w:bookmarkEnd w:id="206"/>
      <w:proofErr w:type="gramEnd"/>
    </w:p>
    <w:p w14:paraId="0B3D0918" w14:textId="77777777" w:rsidR="007F2825" w:rsidRDefault="0029653A" w:rsidP="0029653A">
      <w:pPr>
        <w:pStyle w:val="Default"/>
        <w:numPr>
          <w:ilvl w:val="0"/>
          <w:numId w:val="8"/>
        </w:numPr>
        <w:spacing w:line="360" w:lineRule="auto"/>
        <w:jc w:val="both"/>
        <w:rPr>
          <w:bCs/>
          <w:color w:val="auto"/>
          <w:sz w:val="26"/>
          <w:szCs w:val="26"/>
        </w:rPr>
      </w:pPr>
      <w:r>
        <w:rPr>
          <w:bCs/>
          <w:color w:val="auto"/>
          <w:sz w:val="26"/>
          <w:szCs w:val="26"/>
        </w:rPr>
        <w:t>Quản lí thông tin phim</w:t>
      </w:r>
      <w:r w:rsidR="007F2825">
        <w:rPr>
          <w:bCs/>
          <w:color w:val="auto"/>
          <w:sz w:val="26"/>
          <w:szCs w:val="26"/>
        </w:rPr>
        <w:t>:</w:t>
      </w:r>
    </w:p>
    <w:p w14:paraId="4344286A" w14:textId="77777777" w:rsidR="00F676E9" w:rsidRDefault="00F676E9" w:rsidP="00F676E9">
      <w:pPr>
        <w:pStyle w:val="Default"/>
        <w:keepNext/>
        <w:spacing w:line="360" w:lineRule="auto"/>
        <w:jc w:val="center"/>
      </w:pPr>
      <w:r w:rsidRPr="00F676E9">
        <w:rPr>
          <w:bCs/>
          <w:noProof/>
          <w:color w:val="auto"/>
          <w:sz w:val="26"/>
          <w:szCs w:val="26"/>
        </w:rPr>
        <w:lastRenderedPageBreak/>
        <w:drawing>
          <wp:inline distT="0" distB="0" distL="0" distR="0" wp14:anchorId="65F054E5" wp14:editId="2DB001CD">
            <wp:extent cx="4528888" cy="3688080"/>
            <wp:effectExtent l="0" t="0" r="508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29282" cy="3688401"/>
                    </a:xfrm>
                    <a:prstGeom prst="rect">
                      <a:avLst/>
                    </a:prstGeom>
                  </pic:spPr>
                </pic:pic>
              </a:graphicData>
            </a:graphic>
          </wp:inline>
        </w:drawing>
      </w:r>
    </w:p>
    <w:p w14:paraId="371965AE" w14:textId="10B4915D" w:rsidR="00F676E9" w:rsidRDefault="00F676E9" w:rsidP="00F676E9">
      <w:pPr>
        <w:pStyle w:val="Caption"/>
      </w:pPr>
      <w:bookmarkStart w:id="207" w:name="_Toc133096651"/>
      <w:proofErr w:type="gramStart"/>
      <w:r>
        <w:t xml:space="preserve">Hình </w:t>
      </w:r>
      <w:fldSimple w:instr=" STYLEREF 1 \s ">
        <w:r w:rsidR="000B34FD">
          <w:rPr>
            <w:noProof/>
          </w:rPr>
          <w:t>3</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6</w:t>
      </w:r>
      <w:r w:rsidR="000B34FD">
        <w:fldChar w:fldCharType="end"/>
      </w:r>
      <w:r>
        <w:t xml:space="preserve">. </w:t>
      </w:r>
      <w:proofErr w:type="gramStart"/>
      <w:r>
        <w:t>Activity quản lí thông tin phim.</w:t>
      </w:r>
      <w:bookmarkEnd w:id="207"/>
      <w:proofErr w:type="gramEnd"/>
    </w:p>
    <w:p w14:paraId="47FABDD6" w14:textId="3D026E72" w:rsidR="00F676E9" w:rsidRPr="00375329" w:rsidRDefault="00F676E9" w:rsidP="00F676E9">
      <w:pPr>
        <w:pStyle w:val="Default"/>
        <w:numPr>
          <w:ilvl w:val="0"/>
          <w:numId w:val="8"/>
        </w:numPr>
        <w:spacing w:line="360" w:lineRule="auto"/>
        <w:jc w:val="both"/>
        <w:rPr>
          <w:bCs/>
          <w:color w:val="auto"/>
          <w:sz w:val="26"/>
          <w:szCs w:val="26"/>
        </w:rPr>
      </w:pPr>
      <w:r w:rsidRPr="00375329">
        <w:rPr>
          <w:bCs/>
          <w:color w:val="auto"/>
          <w:sz w:val="26"/>
          <w:szCs w:val="26"/>
        </w:rPr>
        <w:t>Quản lý thông tin thể loại phim:</w:t>
      </w:r>
    </w:p>
    <w:p w14:paraId="7FD2E929" w14:textId="77777777" w:rsidR="00F676E9" w:rsidRDefault="00F676E9" w:rsidP="00F676E9">
      <w:pPr>
        <w:pStyle w:val="Default"/>
        <w:keepNext/>
        <w:spacing w:line="360" w:lineRule="auto"/>
        <w:jc w:val="center"/>
      </w:pPr>
      <w:r w:rsidRPr="00F676E9">
        <w:rPr>
          <w:noProof/>
        </w:rPr>
        <w:drawing>
          <wp:inline distT="0" distB="0" distL="0" distR="0" wp14:anchorId="4666738F" wp14:editId="34D37CF1">
            <wp:extent cx="4404360" cy="3656917"/>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6677" cy="3658841"/>
                    </a:xfrm>
                    <a:prstGeom prst="rect">
                      <a:avLst/>
                    </a:prstGeom>
                  </pic:spPr>
                </pic:pic>
              </a:graphicData>
            </a:graphic>
          </wp:inline>
        </w:drawing>
      </w:r>
    </w:p>
    <w:p w14:paraId="2153E34F" w14:textId="4C5F2FFE" w:rsidR="00F676E9" w:rsidRDefault="00F676E9" w:rsidP="00F676E9">
      <w:pPr>
        <w:pStyle w:val="Caption"/>
      </w:pPr>
      <w:bookmarkStart w:id="208" w:name="_Toc133096652"/>
      <w:proofErr w:type="gramStart"/>
      <w:r>
        <w:t xml:space="preserve">Hình </w:t>
      </w:r>
      <w:fldSimple w:instr=" STYLEREF 1 \s ">
        <w:r w:rsidR="000B34FD">
          <w:rPr>
            <w:noProof/>
          </w:rPr>
          <w:t>3</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7</w:t>
      </w:r>
      <w:r w:rsidR="000B34FD">
        <w:fldChar w:fldCharType="end"/>
      </w:r>
      <w:r>
        <w:t xml:space="preserve">. </w:t>
      </w:r>
      <w:proofErr w:type="gramStart"/>
      <w:r>
        <w:t>Activity quản lí thể loại phim.</w:t>
      </w:r>
      <w:bookmarkEnd w:id="208"/>
      <w:proofErr w:type="gramEnd"/>
    </w:p>
    <w:p w14:paraId="7FE851BB" w14:textId="1293F870" w:rsidR="008677C8" w:rsidRPr="008677C8" w:rsidRDefault="008677C8" w:rsidP="008677C8">
      <w:pPr>
        <w:pStyle w:val="ListParagraph"/>
        <w:numPr>
          <w:ilvl w:val="0"/>
          <w:numId w:val="8"/>
        </w:numPr>
      </w:pPr>
      <w:r>
        <w:rPr>
          <w:sz w:val="26"/>
          <w:szCs w:val="26"/>
        </w:rPr>
        <w:lastRenderedPageBreak/>
        <w:t>Quản lý bình luận:</w:t>
      </w:r>
    </w:p>
    <w:p w14:paraId="632D098F" w14:textId="77777777" w:rsidR="008677C8" w:rsidRDefault="008677C8" w:rsidP="008677C8">
      <w:pPr>
        <w:keepNext/>
        <w:jc w:val="center"/>
      </w:pPr>
      <w:r w:rsidRPr="008677C8">
        <w:rPr>
          <w:noProof/>
        </w:rPr>
        <w:drawing>
          <wp:inline distT="0" distB="0" distL="0" distR="0" wp14:anchorId="33C82F9E" wp14:editId="21D786C2">
            <wp:extent cx="5540220" cy="445808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40220" cy="4458086"/>
                    </a:xfrm>
                    <a:prstGeom prst="rect">
                      <a:avLst/>
                    </a:prstGeom>
                  </pic:spPr>
                </pic:pic>
              </a:graphicData>
            </a:graphic>
          </wp:inline>
        </w:drawing>
      </w:r>
    </w:p>
    <w:p w14:paraId="51AE9596" w14:textId="0325863B" w:rsidR="008677C8" w:rsidRPr="008677C8" w:rsidRDefault="008677C8" w:rsidP="008677C8">
      <w:pPr>
        <w:pStyle w:val="Caption"/>
      </w:pPr>
      <w:bookmarkStart w:id="209" w:name="_Toc133096653"/>
      <w:proofErr w:type="gramStart"/>
      <w:r>
        <w:t xml:space="preserve">Hình </w:t>
      </w:r>
      <w:fldSimple w:instr=" STYLEREF 1 \s ">
        <w:r w:rsidR="000B34FD">
          <w:rPr>
            <w:noProof/>
          </w:rPr>
          <w:t>3</w:t>
        </w:r>
      </w:fldSimple>
      <w:r w:rsidR="000B34FD">
        <w:t>.</w:t>
      </w:r>
      <w:proofErr w:type="gramEnd"/>
      <w:r w:rsidR="000B34FD">
        <w:fldChar w:fldCharType="begin"/>
      </w:r>
      <w:r w:rsidR="000B34FD">
        <w:instrText xml:space="preserve"> SEQ Hình \* ARABIC \s 1 </w:instrText>
      </w:r>
      <w:r w:rsidR="000B34FD">
        <w:fldChar w:fldCharType="separate"/>
      </w:r>
      <w:r w:rsidR="000B34FD">
        <w:rPr>
          <w:noProof/>
        </w:rPr>
        <w:t>8</w:t>
      </w:r>
      <w:r w:rsidR="000B34FD">
        <w:fldChar w:fldCharType="end"/>
      </w:r>
      <w:r>
        <w:t xml:space="preserve">. </w:t>
      </w:r>
      <w:proofErr w:type="gramStart"/>
      <w:r>
        <w:t>Activity quản lí bình luận.</w:t>
      </w:r>
      <w:bookmarkEnd w:id="209"/>
      <w:proofErr w:type="gramEnd"/>
    </w:p>
    <w:p w14:paraId="1661EBAE" w14:textId="23991841" w:rsidR="00E81875" w:rsidRPr="0029653A" w:rsidRDefault="00E81875" w:rsidP="00F676E9">
      <w:pPr>
        <w:pStyle w:val="Default"/>
        <w:spacing w:line="360" w:lineRule="auto"/>
        <w:jc w:val="center"/>
        <w:rPr>
          <w:bCs/>
          <w:color w:val="auto"/>
          <w:sz w:val="26"/>
          <w:szCs w:val="26"/>
        </w:rPr>
      </w:pPr>
      <w:r w:rsidRPr="0029653A">
        <w:rPr>
          <w:bCs/>
          <w:color w:val="auto"/>
          <w:sz w:val="26"/>
          <w:szCs w:val="26"/>
        </w:rPr>
        <w:br w:type="page"/>
      </w:r>
    </w:p>
    <w:p w14:paraId="0C985424" w14:textId="3A10FE94" w:rsidR="00CA05CB" w:rsidRPr="00A57FEC" w:rsidRDefault="00471202" w:rsidP="00B32EC6">
      <w:pPr>
        <w:pStyle w:val="Heading1"/>
        <w:rPr>
          <w:lang w:val="vi-VN"/>
        </w:rPr>
      </w:pPr>
      <w:bookmarkStart w:id="210" w:name="_Toc133096711"/>
      <w:r>
        <w:lastRenderedPageBreak/>
        <w:t>KẾT QUẢ ĐẠT ĐƯỢC</w:t>
      </w:r>
      <w:bookmarkEnd w:id="210"/>
    </w:p>
    <w:p w14:paraId="240E49BD" w14:textId="77777777" w:rsidR="00370B81" w:rsidRPr="00A57FEC" w:rsidRDefault="00370B81" w:rsidP="00B32EC6">
      <w:pPr>
        <w:pStyle w:val="ListParagraph"/>
        <w:numPr>
          <w:ilvl w:val="0"/>
          <w:numId w:val="10"/>
        </w:numPr>
        <w:tabs>
          <w:tab w:val="left" w:pos="567"/>
        </w:tabs>
        <w:spacing w:line="360" w:lineRule="auto"/>
        <w:outlineLvl w:val="1"/>
        <w:rPr>
          <w:b/>
          <w:vanish/>
          <w:sz w:val="26"/>
          <w:szCs w:val="26"/>
          <w:lang w:val="vi-VN"/>
        </w:rPr>
      </w:pPr>
      <w:bookmarkStart w:id="211" w:name="_Toc120194444"/>
      <w:bookmarkStart w:id="212" w:name="_Toc120235232"/>
      <w:bookmarkStart w:id="213" w:name="_Toc120339675"/>
      <w:bookmarkStart w:id="214" w:name="_Toc120485940"/>
      <w:bookmarkStart w:id="215" w:name="_Toc120959622"/>
      <w:bookmarkStart w:id="216" w:name="_Toc120962587"/>
      <w:bookmarkStart w:id="217" w:name="_Toc120967694"/>
      <w:bookmarkStart w:id="218" w:name="_Toc120991799"/>
      <w:bookmarkStart w:id="219" w:name="_Toc120996872"/>
      <w:bookmarkStart w:id="220" w:name="_Toc120996921"/>
      <w:bookmarkStart w:id="221" w:name="_Toc120997073"/>
      <w:bookmarkStart w:id="222" w:name="_Toc120997610"/>
      <w:bookmarkStart w:id="223" w:name="_Toc133095594"/>
      <w:bookmarkStart w:id="224" w:name="_Toc133096681"/>
      <w:bookmarkStart w:id="225" w:name="_Toc133096712"/>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5C14ECBA" w14:textId="498187BD" w:rsidR="004A4B3F" w:rsidRDefault="004A4B3F" w:rsidP="004A4B3F">
      <w:pPr>
        <w:pStyle w:val="Default"/>
        <w:spacing w:line="360" w:lineRule="auto"/>
        <w:ind w:firstLine="720"/>
        <w:jc w:val="both"/>
        <w:rPr>
          <w:sz w:val="26"/>
        </w:rPr>
      </w:pPr>
      <w:bookmarkStart w:id="226" w:name="_Toc120194446"/>
      <w:bookmarkStart w:id="227" w:name="_Toc120235234"/>
      <w:bookmarkStart w:id="228" w:name="_Toc120339677"/>
      <w:bookmarkStart w:id="229" w:name="_Toc120485942"/>
      <w:bookmarkStart w:id="230" w:name="_Toc120959624"/>
      <w:bookmarkStart w:id="231" w:name="_Toc120962589"/>
      <w:bookmarkStart w:id="232" w:name="_Toc120967696"/>
      <w:bookmarkStart w:id="233" w:name="_Toc120991801"/>
      <w:bookmarkStart w:id="234" w:name="_Toc120996874"/>
      <w:bookmarkStart w:id="235" w:name="_Toc120996923"/>
      <w:bookmarkStart w:id="236" w:name="_Toc120997075"/>
      <w:bookmarkStart w:id="237" w:name="_Toc120997612"/>
      <w:bookmarkStart w:id="238" w:name="_Toc133095596"/>
      <w:bookmarkStart w:id="239" w:name="_Toc120194447"/>
      <w:bookmarkStart w:id="240" w:name="_Toc120235235"/>
      <w:bookmarkStart w:id="241" w:name="_Toc120339678"/>
      <w:bookmarkStart w:id="242" w:name="_Toc120485943"/>
      <w:bookmarkStart w:id="243" w:name="_Toc120959625"/>
      <w:bookmarkStart w:id="244" w:name="_Toc120962590"/>
      <w:bookmarkStart w:id="245" w:name="_Toc120967697"/>
      <w:bookmarkStart w:id="246" w:name="_Toc120991802"/>
      <w:bookmarkStart w:id="247" w:name="_Toc120996875"/>
      <w:bookmarkStart w:id="248" w:name="_Toc120996924"/>
      <w:bookmarkStart w:id="249" w:name="_Toc120997076"/>
      <w:bookmarkStart w:id="250" w:name="_Toc120997613"/>
      <w:bookmarkStart w:id="251" w:name="_Toc133095597"/>
      <w:bookmarkStart w:id="252" w:name="_Toc120235236"/>
      <w:bookmarkStart w:id="253" w:name="_Toc120339679"/>
      <w:bookmarkStart w:id="254" w:name="_Toc120485944"/>
      <w:bookmarkStart w:id="255" w:name="_Toc120959626"/>
      <w:bookmarkStart w:id="256" w:name="_Toc120962591"/>
      <w:bookmarkStart w:id="257" w:name="_Toc120967698"/>
      <w:bookmarkStart w:id="258" w:name="_Toc120991803"/>
      <w:bookmarkStart w:id="259" w:name="_Toc120996876"/>
      <w:bookmarkStart w:id="260" w:name="_Toc120996925"/>
      <w:bookmarkStart w:id="261" w:name="_Toc120997077"/>
      <w:bookmarkStart w:id="262" w:name="_Toc120997614"/>
      <w:bookmarkStart w:id="263" w:name="_Toc133095598"/>
      <w:bookmarkStart w:id="264" w:name="_Toc120235237"/>
      <w:bookmarkStart w:id="265" w:name="_Toc120339680"/>
      <w:bookmarkStart w:id="266" w:name="_Toc120485945"/>
      <w:bookmarkStart w:id="267" w:name="_Toc120959627"/>
      <w:bookmarkStart w:id="268" w:name="_Toc120962592"/>
      <w:bookmarkStart w:id="269" w:name="_Toc120967699"/>
      <w:bookmarkStart w:id="270" w:name="_Toc120991804"/>
      <w:bookmarkStart w:id="271" w:name="_Toc120996877"/>
      <w:bookmarkStart w:id="272" w:name="_Toc120996926"/>
      <w:bookmarkStart w:id="273" w:name="_Toc120997078"/>
      <w:bookmarkStart w:id="274" w:name="_Toc120997615"/>
      <w:bookmarkStart w:id="275" w:name="_Toc133095599"/>
      <w:bookmarkStart w:id="276" w:name="_Toc120235238"/>
      <w:bookmarkStart w:id="277" w:name="_Toc120339681"/>
      <w:bookmarkStart w:id="278" w:name="_Toc120485946"/>
      <w:bookmarkStart w:id="279" w:name="_Toc120959628"/>
      <w:bookmarkStart w:id="280" w:name="_Toc120962593"/>
      <w:bookmarkStart w:id="281" w:name="_Toc120967700"/>
      <w:bookmarkStart w:id="282" w:name="_Toc120991805"/>
      <w:bookmarkStart w:id="283" w:name="_Toc120996878"/>
      <w:bookmarkStart w:id="284" w:name="_Toc120996927"/>
      <w:bookmarkStart w:id="285" w:name="_Toc120997079"/>
      <w:bookmarkStart w:id="286" w:name="_Toc120997616"/>
      <w:bookmarkStart w:id="287" w:name="_Toc133095600"/>
      <w:bookmarkStart w:id="288" w:name="_Toc120235239"/>
      <w:bookmarkStart w:id="289" w:name="_Toc120339682"/>
      <w:bookmarkStart w:id="290" w:name="_Toc120485947"/>
      <w:bookmarkStart w:id="291" w:name="_Toc120959629"/>
      <w:bookmarkStart w:id="292" w:name="_Toc120962594"/>
      <w:bookmarkStart w:id="293" w:name="_Toc120967701"/>
      <w:bookmarkStart w:id="294" w:name="_Toc120991806"/>
      <w:bookmarkStart w:id="295" w:name="_Toc120996879"/>
      <w:bookmarkStart w:id="296" w:name="_Toc120996928"/>
      <w:bookmarkStart w:id="297" w:name="_Toc120997080"/>
      <w:bookmarkStart w:id="298" w:name="_Toc120997617"/>
      <w:bookmarkStart w:id="299" w:name="_Toc133095601"/>
      <w:bookmarkStart w:id="300" w:name="_Toc120235240"/>
      <w:bookmarkStart w:id="301" w:name="_Toc120339683"/>
      <w:bookmarkStart w:id="302" w:name="_Toc120485948"/>
      <w:bookmarkStart w:id="303" w:name="_Toc120959630"/>
      <w:bookmarkStart w:id="304" w:name="_Toc120962595"/>
      <w:bookmarkStart w:id="305" w:name="_Toc120967702"/>
      <w:bookmarkStart w:id="306" w:name="_Toc120991807"/>
      <w:bookmarkStart w:id="307" w:name="_Toc120996880"/>
      <w:bookmarkStart w:id="308" w:name="_Toc120996929"/>
      <w:bookmarkStart w:id="309" w:name="_Toc120997081"/>
      <w:bookmarkStart w:id="310" w:name="_Toc120997618"/>
      <w:bookmarkStart w:id="311" w:name="_Toc133095602"/>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roofErr w:type="gramStart"/>
      <w:r>
        <w:rPr>
          <w:sz w:val="26"/>
        </w:rPr>
        <w:t>Hệ thống sau khi thực hiện như yêu cầu của đề tài đã thực hiện được phần lớn chức năng mà hệ thống yêu cầu.</w:t>
      </w:r>
      <w:proofErr w:type="gramEnd"/>
      <w:r>
        <w:rPr>
          <w:sz w:val="26"/>
        </w:rPr>
        <w:t xml:space="preserve"> </w:t>
      </w:r>
      <w:proofErr w:type="gramStart"/>
      <w:r>
        <w:rPr>
          <w:sz w:val="26"/>
        </w:rPr>
        <w:t>Các chức năng thực hiện được cho phép người dùng đăng kí, đăng nhập tài khoản.</w:t>
      </w:r>
      <w:proofErr w:type="gramEnd"/>
    </w:p>
    <w:p w14:paraId="09414CDB" w14:textId="5A29C9A8" w:rsidR="004A4B3F" w:rsidRDefault="004A4B3F" w:rsidP="004A4B3F">
      <w:pPr>
        <w:pStyle w:val="Default"/>
        <w:spacing w:line="360" w:lineRule="auto"/>
        <w:ind w:firstLine="720"/>
        <w:jc w:val="both"/>
        <w:rPr>
          <w:sz w:val="26"/>
        </w:rPr>
      </w:pPr>
      <w:r>
        <w:rPr>
          <w:sz w:val="26"/>
        </w:rPr>
        <w:t>User và admin đăng nhập cùng form đăng kí, dùng authorization token để trả về người dùng hiện đang đăng nhập và kiểm tra xem người dùng nào hiện đang đăng nhập để có thể dùng được chức năng nào.</w:t>
      </w:r>
    </w:p>
    <w:p w14:paraId="102A0E32" w14:textId="22835494" w:rsidR="004A4B3F" w:rsidRDefault="004A4B3F" w:rsidP="004A4B3F">
      <w:pPr>
        <w:pStyle w:val="Default"/>
        <w:spacing w:line="360" w:lineRule="auto"/>
        <w:ind w:firstLine="720"/>
        <w:jc w:val="both"/>
        <w:rPr>
          <w:sz w:val="26"/>
        </w:rPr>
      </w:pPr>
      <w:proofErr w:type="gramStart"/>
      <w:r>
        <w:rPr>
          <w:sz w:val="26"/>
        </w:rPr>
        <w:t>User có thể phim, xem chi tiết phim, thực hiện bình luận và nó được lưu trữ trên database.</w:t>
      </w:r>
      <w:proofErr w:type="gramEnd"/>
    </w:p>
    <w:p w14:paraId="386F57AD" w14:textId="1BC69D7F" w:rsidR="004A4B3F" w:rsidRDefault="004A4B3F" w:rsidP="004A4B3F">
      <w:pPr>
        <w:pStyle w:val="Default"/>
        <w:spacing w:line="360" w:lineRule="auto"/>
        <w:ind w:firstLine="720"/>
        <w:jc w:val="both"/>
        <w:rPr>
          <w:sz w:val="26"/>
        </w:rPr>
      </w:pPr>
      <w:r>
        <w:rPr>
          <w:sz w:val="26"/>
        </w:rPr>
        <w:t>Chức năng bookmark của người dùng chưa thực hiện được.</w:t>
      </w:r>
    </w:p>
    <w:p w14:paraId="2D94C06B" w14:textId="58D4E135" w:rsidR="004A4B3F" w:rsidRDefault="004A4B3F" w:rsidP="004A4B3F">
      <w:pPr>
        <w:pStyle w:val="Default"/>
        <w:spacing w:line="360" w:lineRule="auto"/>
        <w:ind w:firstLine="720"/>
        <w:jc w:val="both"/>
        <w:rPr>
          <w:sz w:val="26"/>
        </w:rPr>
      </w:pPr>
      <w:proofErr w:type="gramStart"/>
      <w:r>
        <w:rPr>
          <w:sz w:val="26"/>
        </w:rPr>
        <w:t>Admin có thể quản lí người dùng, thêm, sửa, xóa thông tin người dùng.</w:t>
      </w:r>
      <w:proofErr w:type="gramEnd"/>
    </w:p>
    <w:p w14:paraId="79D0A397" w14:textId="598A4218" w:rsidR="004A4B3F" w:rsidRDefault="004A4B3F" w:rsidP="004A4B3F">
      <w:pPr>
        <w:pStyle w:val="Default"/>
        <w:spacing w:line="360" w:lineRule="auto"/>
        <w:ind w:firstLine="720"/>
        <w:jc w:val="both"/>
        <w:rPr>
          <w:sz w:val="26"/>
        </w:rPr>
      </w:pPr>
      <w:r>
        <w:rPr>
          <w:sz w:val="26"/>
        </w:rPr>
        <w:t>Admin có thể quản lí được thông tin phim, có thể thêm, xóa, sửa, add thêm phim mới vào database và hiển thị ra trang chủ.</w:t>
      </w:r>
    </w:p>
    <w:p w14:paraId="509F3B3F" w14:textId="07068BFA" w:rsidR="004A4B3F" w:rsidRDefault="004A4B3F" w:rsidP="004A4B3F">
      <w:pPr>
        <w:pStyle w:val="Default"/>
        <w:spacing w:line="360" w:lineRule="auto"/>
        <w:ind w:firstLine="720"/>
        <w:jc w:val="both"/>
        <w:rPr>
          <w:sz w:val="26"/>
        </w:rPr>
      </w:pPr>
      <w:proofErr w:type="gramStart"/>
      <w:r>
        <w:rPr>
          <w:sz w:val="26"/>
        </w:rPr>
        <w:t>Admin đồng thời cũng có thể quản lí được thể loại phim và bình luận của người dùng.</w:t>
      </w:r>
      <w:proofErr w:type="gramEnd"/>
    </w:p>
    <w:p w14:paraId="3EB2EAFE" w14:textId="7442924A" w:rsidR="00C75319" w:rsidRPr="004A4B3F" w:rsidRDefault="00C75319" w:rsidP="004A4B3F">
      <w:pPr>
        <w:pStyle w:val="Default"/>
        <w:spacing w:line="360" w:lineRule="auto"/>
        <w:ind w:firstLine="720"/>
        <w:jc w:val="both"/>
        <w:rPr>
          <w:sz w:val="26"/>
        </w:rPr>
      </w:pPr>
      <w:proofErr w:type="gramStart"/>
      <w:r>
        <w:rPr>
          <w:sz w:val="26"/>
        </w:rPr>
        <w:t>Hệ thống đã hoàn thành được phần lớn yêu cầu chức năng của đề tài.</w:t>
      </w:r>
      <w:proofErr w:type="gramEnd"/>
    </w:p>
    <w:p w14:paraId="7B66A121" w14:textId="3B592348" w:rsidR="00D60531" w:rsidRPr="00944DF9" w:rsidRDefault="00D60531" w:rsidP="004A4B3F">
      <w:pPr>
        <w:pStyle w:val="Default"/>
        <w:spacing w:line="360" w:lineRule="auto"/>
        <w:ind w:firstLine="720"/>
        <w:jc w:val="both"/>
        <w:rPr>
          <w:b/>
          <w:i/>
          <w:vanish/>
          <w:sz w:val="26"/>
          <w:szCs w:val="26"/>
        </w:rPr>
      </w:pPr>
      <w:r>
        <w:br w:type="page"/>
      </w:r>
    </w:p>
    <w:p w14:paraId="624FC8C0" w14:textId="4A902D1B" w:rsidR="00B32EC6" w:rsidRDefault="00D60531" w:rsidP="00D60531">
      <w:pPr>
        <w:pStyle w:val="Chng"/>
        <w:ind w:firstLine="0"/>
        <w:jc w:val="center"/>
        <w:outlineLvl w:val="0"/>
      </w:pPr>
      <w:bookmarkStart w:id="312" w:name="_Toc133096713"/>
      <w:r>
        <w:t>TÀI LIỆU THAM KHẢO</w:t>
      </w:r>
      <w:bookmarkEnd w:id="312"/>
    </w:p>
    <w:p w14:paraId="16D4DCE5" w14:textId="4FA9116A" w:rsidR="006D6B88" w:rsidRPr="006D6B88" w:rsidRDefault="006D6B88" w:rsidP="00C669D0">
      <w:pPr>
        <w:pStyle w:val="Chng"/>
        <w:ind w:firstLine="0"/>
        <w:rPr>
          <w:sz w:val="26"/>
          <w:szCs w:val="26"/>
        </w:rPr>
      </w:pPr>
      <w:r w:rsidRPr="006D6B88">
        <w:rPr>
          <w:sz w:val="26"/>
          <w:szCs w:val="26"/>
        </w:rPr>
        <w:t>Tiếng Việt</w:t>
      </w:r>
    </w:p>
    <w:p w14:paraId="35EECCF8" w14:textId="674B63E3" w:rsidR="00BD3CD7" w:rsidRPr="006D6B88" w:rsidRDefault="008E3E7F" w:rsidP="006D6B88">
      <w:pPr>
        <w:pStyle w:val="Bibliography"/>
        <w:numPr>
          <w:ilvl w:val="0"/>
          <w:numId w:val="46"/>
        </w:numPr>
        <w:ind w:left="993" w:hanging="567"/>
        <w:rPr>
          <w:i/>
          <w:iCs/>
          <w:noProof/>
          <w:sz w:val="26"/>
        </w:rPr>
      </w:pPr>
      <w:r w:rsidRPr="006D6B88">
        <w:rPr>
          <w:sz w:val="26"/>
        </w:rPr>
        <w:fldChar w:fldCharType="begin"/>
      </w:r>
      <w:r w:rsidRPr="006D6B88">
        <w:rPr>
          <w:sz w:val="26"/>
        </w:rPr>
        <w:instrText xml:space="preserve"> BIBLIOGRAPHY  \l 1033 </w:instrText>
      </w:r>
      <w:r w:rsidRPr="006D6B88">
        <w:rPr>
          <w:sz w:val="26"/>
        </w:rPr>
        <w:fldChar w:fldCharType="separate"/>
      </w:r>
      <w:r w:rsidR="00BD3CD7" w:rsidRPr="006D6B88">
        <w:rPr>
          <w:noProof/>
          <w:sz w:val="26"/>
        </w:rPr>
        <w:t xml:space="preserve">Hồng, V. Đ. (2022). </w:t>
      </w:r>
      <w:r w:rsidR="00BD3CD7" w:rsidRPr="006D6B88">
        <w:rPr>
          <w:i/>
          <w:iCs/>
          <w:noProof/>
          <w:sz w:val="26"/>
        </w:rPr>
        <w:t>Slide môn phát triển ứng dụng Web với Nodejs Trường Đại Học Tôn Đức Thắng.</w:t>
      </w:r>
    </w:p>
    <w:p w14:paraId="43D3DA9B" w14:textId="1BA40E2B" w:rsidR="00BD3CD7" w:rsidRPr="006D6B88" w:rsidRDefault="00BD3CD7" w:rsidP="00BD3CD7">
      <w:pPr>
        <w:rPr>
          <w:sz w:val="26"/>
        </w:rPr>
      </w:pPr>
    </w:p>
    <w:p w14:paraId="71F69A8B" w14:textId="257D2CA0" w:rsidR="006D6B88" w:rsidRPr="006D6B88" w:rsidRDefault="006D6B88" w:rsidP="00C669D0">
      <w:pPr>
        <w:pStyle w:val="Chng"/>
        <w:ind w:firstLine="0"/>
        <w:rPr>
          <w:sz w:val="26"/>
        </w:rPr>
      </w:pPr>
      <w:r w:rsidRPr="006D6B88">
        <w:rPr>
          <w:sz w:val="26"/>
        </w:rPr>
        <w:t>Tiếng Anh</w:t>
      </w:r>
    </w:p>
    <w:p w14:paraId="253A2554" w14:textId="77777777" w:rsidR="00BD3CD7" w:rsidRPr="006D6B88" w:rsidRDefault="00BD3CD7" w:rsidP="006D6B88">
      <w:pPr>
        <w:pStyle w:val="Bibliography"/>
        <w:numPr>
          <w:ilvl w:val="0"/>
          <w:numId w:val="48"/>
        </w:numPr>
        <w:ind w:left="993" w:hanging="567"/>
        <w:rPr>
          <w:noProof/>
          <w:sz w:val="26"/>
        </w:rPr>
      </w:pPr>
      <w:r w:rsidRPr="006D6B88">
        <w:rPr>
          <w:noProof/>
          <w:sz w:val="26"/>
        </w:rPr>
        <w:t>ReqBin. (2023). Retrieved from Sending Authorization Bearer Token Header: https://reqbin.com/req/adf8b77i/authorization-bearer-header#:~:text=What%20is%20Bearer%20Authorization%3F,sends%20it%20to%20the%20client.</w:t>
      </w:r>
    </w:p>
    <w:p w14:paraId="42B6DC2F" w14:textId="77777777" w:rsidR="00BD3CD7" w:rsidRPr="006D6B88" w:rsidRDefault="00BD3CD7" w:rsidP="006D6B88">
      <w:pPr>
        <w:pStyle w:val="Bibliography"/>
        <w:numPr>
          <w:ilvl w:val="0"/>
          <w:numId w:val="48"/>
        </w:numPr>
        <w:ind w:left="993" w:hanging="567"/>
        <w:rPr>
          <w:noProof/>
          <w:sz w:val="26"/>
        </w:rPr>
      </w:pPr>
      <w:r w:rsidRPr="006D6B88">
        <w:rPr>
          <w:noProof/>
          <w:sz w:val="26"/>
        </w:rPr>
        <w:t xml:space="preserve">Stackoverflow. (2023). </w:t>
      </w:r>
      <w:r w:rsidRPr="006D6B88">
        <w:rPr>
          <w:i/>
          <w:iCs/>
          <w:noProof/>
          <w:sz w:val="26"/>
        </w:rPr>
        <w:t>Stackoverflow</w:t>
      </w:r>
      <w:r w:rsidRPr="006D6B88">
        <w:rPr>
          <w:noProof/>
          <w:sz w:val="26"/>
        </w:rPr>
        <w:t>. Retrieved from https://stackoverflow.com/</w:t>
      </w:r>
    </w:p>
    <w:p w14:paraId="7C29DAA7" w14:textId="77777777" w:rsidR="00BD3CD7" w:rsidRPr="006D6B88" w:rsidRDefault="00BD3CD7" w:rsidP="006D6B88">
      <w:pPr>
        <w:pStyle w:val="Bibliography"/>
        <w:numPr>
          <w:ilvl w:val="0"/>
          <w:numId w:val="48"/>
        </w:numPr>
        <w:ind w:left="993" w:hanging="567"/>
        <w:rPr>
          <w:sz w:val="26"/>
        </w:rPr>
      </w:pPr>
      <w:r w:rsidRPr="006D6B88">
        <w:rPr>
          <w:sz w:val="26"/>
        </w:rPr>
        <w:t>Youtube. (n.d.). Retrieved from React Node.js Netflix App | MERN Stack + JWT</w:t>
      </w:r>
      <w:r w:rsidRPr="006D6B88">
        <w:rPr>
          <w:noProof/>
          <w:sz w:val="26"/>
        </w:rPr>
        <w:t xml:space="preserve"> </w:t>
      </w:r>
      <w:r w:rsidRPr="006D6B88">
        <w:rPr>
          <w:sz w:val="26"/>
        </w:rPr>
        <w:t>Full Tutorial: https://www.youtube.com/watch?v=tsNswx0nRKM&amp;t=391s</w:t>
      </w:r>
    </w:p>
    <w:p w14:paraId="6CB621DD" w14:textId="77777777" w:rsidR="00BD3CD7" w:rsidRPr="006D6B88" w:rsidRDefault="00BD3CD7" w:rsidP="006D6B88">
      <w:pPr>
        <w:pStyle w:val="Bibliography"/>
        <w:numPr>
          <w:ilvl w:val="0"/>
          <w:numId w:val="48"/>
        </w:numPr>
        <w:ind w:left="993" w:hanging="567"/>
        <w:rPr>
          <w:sz w:val="26"/>
        </w:rPr>
      </w:pPr>
      <w:r w:rsidRPr="006D6B88">
        <w:rPr>
          <w:noProof/>
          <w:sz w:val="26"/>
        </w:rPr>
        <w:t>Youtube</w:t>
      </w:r>
      <w:r w:rsidRPr="006D6B88">
        <w:rPr>
          <w:sz w:val="26"/>
        </w:rPr>
        <w:t>. (2022). Retrieved from Passing Data Between Frontend and Backend: https://www.youtube.com/watch?v=5TxF9PQaq4U</w:t>
      </w:r>
    </w:p>
    <w:p w14:paraId="223E1C64" w14:textId="77777777" w:rsidR="00BD3CD7" w:rsidRPr="006D6B88" w:rsidRDefault="00BD3CD7" w:rsidP="006D6B88">
      <w:pPr>
        <w:pStyle w:val="Bibliography"/>
        <w:numPr>
          <w:ilvl w:val="0"/>
          <w:numId w:val="48"/>
        </w:numPr>
        <w:ind w:left="993" w:hanging="567"/>
        <w:rPr>
          <w:sz w:val="26"/>
        </w:rPr>
      </w:pPr>
      <w:r w:rsidRPr="006D6B88">
        <w:rPr>
          <w:noProof/>
          <w:sz w:val="26"/>
        </w:rPr>
        <w:t>Youtube</w:t>
      </w:r>
      <w:r w:rsidRPr="006D6B88">
        <w:rPr>
          <w:sz w:val="26"/>
        </w:rPr>
        <w:t>. (2023). Retrieved from Build Restful CRUD API with Node.js, Express and MongoDB: https://www.youtube.com/watch?v=9OfL9H6AmhQ</w:t>
      </w:r>
    </w:p>
    <w:p w14:paraId="43FB9181" w14:textId="5E94256A" w:rsidR="008E3E7F" w:rsidRPr="00A212A3" w:rsidRDefault="008E3E7F" w:rsidP="00BD3CD7">
      <w:pPr>
        <w:pStyle w:val="Bibliography"/>
        <w:rPr>
          <w:noProof/>
          <w:sz w:val="26"/>
        </w:rPr>
      </w:pPr>
      <w:r w:rsidRPr="006D6B88">
        <w:rPr>
          <w:sz w:val="26"/>
        </w:rPr>
        <w:fldChar w:fldCharType="end"/>
      </w:r>
    </w:p>
    <w:sectPr w:rsidR="008E3E7F" w:rsidRPr="00A212A3" w:rsidSect="006945F6">
      <w:headerReference w:type="default" r:id="rId35"/>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68C04B" w14:textId="77777777" w:rsidR="00D04B53" w:rsidRDefault="00D04B53" w:rsidP="00453AB1">
      <w:r>
        <w:separator/>
      </w:r>
    </w:p>
  </w:endnote>
  <w:endnote w:type="continuationSeparator" w:id="0">
    <w:p w14:paraId="508A6315" w14:textId="77777777" w:rsidR="00D04B53" w:rsidRDefault="00D04B5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 w:name="CIDFont+F6">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2FF652" w14:textId="77777777" w:rsidR="00D04B53" w:rsidRDefault="00D04B53" w:rsidP="00453AB1">
      <w:r>
        <w:separator/>
      </w:r>
    </w:p>
  </w:footnote>
  <w:footnote w:type="continuationSeparator" w:id="0">
    <w:p w14:paraId="17A6CB36" w14:textId="77777777" w:rsidR="00D04B53" w:rsidRDefault="00D04B53"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B8C5E8" w14:textId="77777777" w:rsidR="00BD3CD7" w:rsidRDefault="00BD3CD7">
    <w:pPr>
      <w:pStyle w:val="Header"/>
      <w:jc w:val="center"/>
    </w:pPr>
  </w:p>
  <w:p w14:paraId="548D2A53" w14:textId="77777777" w:rsidR="00BD3CD7" w:rsidRDefault="00BD3C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33F4E" w14:textId="77777777" w:rsidR="00BD3CD7" w:rsidRDefault="00BD3CD7">
    <w:pPr>
      <w:pStyle w:val="Header"/>
      <w:jc w:val="center"/>
    </w:pPr>
    <w:r>
      <w:fldChar w:fldCharType="begin"/>
    </w:r>
    <w:r>
      <w:instrText xml:space="preserve"> PAGE  \* Arabic  \* MERGEFORMAT </w:instrText>
    </w:r>
    <w:r>
      <w:fldChar w:fldCharType="separate"/>
    </w:r>
    <w:r w:rsidR="00A37ED4">
      <w:rPr>
        <w:noProof/>
      </w:rPr>
      <w:t>9</w:t>
    </w:r>
    <w:r>
      <w:fldChar w:fldCharType="end"/>
    </w:r>
  </w:p>
  <w:p w14:paraId="21C07AF7" w14:textId="77777777" w:rsidR="00BD3CD7" w:rsidRDefault="00BD3C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92305"/>
    <w:multiLevelType w:val="multilevel"/>
    <w:tmpl w:val="D29430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2"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192D89"/>
    <w:multiLevelType w:val="hybridMultilevel"/>
    <w:tmpl w:val="348E7C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13CDB"/>
    <w:multiLevelType w:val="hybridMultilevel"/>
    <w:tmpl w:val="C9FAF3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9764D5"/>
    <w:multiLevelType w:val="hybridMultilevel"/>
    <w:tmpl w:val="13309C5A"/>
    <w:lvl w:ilvl="0" w:tplc="6F94E49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B6238B"/>
    <w:multiLevelType w:val="hybridMultilevel"/>
    <w:tmpl w:val="B0F8C088"/>
    <w:lvl w:ilvl="0" w:tplc="12ACAC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9E2EF5"/>
    <w:multiLevelType w:val="hybridMultilevel"/>
    <w:tmpl w:val="50287300"/>
    <w:lvl w:ilvl="0" w:tplc="422611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B177ED9"/>
    <w:multiLevelType w:val="multilevel"/>
    <w:tmpl w:val="56FA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CF69A5"/>
    <w:multiLevelType w:val="hybridMultilevel"/>
    <w:tmpl w:val="4CEAFBE4"/>
    <w:lvl w:ilvl="0" w:tplc="02EEB488">
      <w:numFmt w:val="bullet"/>
      <w:lvlText w:val=""/>
      <w:lvlJc w:val="left"/>
      <w:pPr>
        <w:ind w:left="720" w:hanging="360"/>
      </w:pPr>
      <w:rPr>
        <w:rFonts w:ascii="Wingdings" w:eastAsia="Times New Roman" w:hAnsi="Wingdings"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D3A7432"/>
    <w:multiLevelType w:val="multilevel"/>
    <w:tmpl w:val="C960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155695A"/>
    <w:multiLevelType w:val="hybridMultilevel"/>
    <w:tmpl w:val="18E8CDD4"/>
    <w:lvl w:ilvl="0" w:tplc="C798AD1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BB064B"/>
    <w:multiLevelType w:val="hybridMultilevel"/>
    <w:tmpl w:val="1FA67A38"/>
    <w:lvl w:ilvl="0" w:tplc="F9D4EF34">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9A6A08"/>
    <w:multiLevelType w:val="hybridMultilevel"/>
    <w:tmpl w:val="F76EBB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6985B0A"/>
    <w:multiLevelType w:val="hybridMultilevel"/>
    <w:tmpl w:val="F542A412"/>
    <w:lvl w:ilvl="0" w:tplc="422611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3B0F54"/>
    <w:multiLevelType w:val="hybridMultilevel"/>
    <w:tmpl w:val="D7DCB314"/>
    <w:lvl w:ilvl="0" w:tplc="04090009">
      <w:start w:val="1"/>
      <w:numFmt w:val="bullet"/>
      <w:lvlText w:val=""/>
      <w:lvlJc w:val="left"/>
      <w:pPr>
        <w:ind w:left="1080" w:hanging="360"/>
      </w:pPr>
      <w:rPr>
        <w:rFonts w:ascii="Wingdings" w:hAnsi="Wingdings" w:hint="default"/>
        <w:spacing w:val="-10"/>
        <w:position w:val="-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9A2406"/>
    <w:multiLevelType w:val="hybridMultilevel"/>
    <w:tmpl w:val="AFFE366A"/>
    <w:lvl w:ilvl="0" w:tplc="B1FA51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B440FEF"/>
    <w:multiLevelType w:val="hybridMultilevel"/>
    <w:tmpl w:val="D0BA1B9E"/>
    <w:lvl w:ilvl="0" w:tplc="5330C488">
      <w:numFmt w:val="bullet"/>
      <w:lvlText w:val="-"/>
      <w:lvlJc w:val="left"/>
      <w:pPr>
        <w:ind w:left="720" w:hanging="360"/>
      </w:pPr>
      <w:rPr>
        <w:rFonts w:ascii="Calibri" w:hAnsi="Calibri" w:hint="default"/>
        <w:spacing w:val="-10"/>
        <w:position w:val="-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DB543C"/>
    <w:multiLevelType w:val="multilevel"/>
    <w:tmpl w:val="B756FD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FE93D36"/>
    <w:multiLevelType w:val="hybridMultilevel"/>
    <w:tmpl w:val="E29866C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0A61827"/>
    <w:multiLevelType w:val="multilevel"/>
    <w:tmpl w:val="A95C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3DB068D"/>
    <w:multiLevelType w:val="hybridMultilevel"/>
    <w:tmpl w:val="130298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45A1CFD"/>
    <w:multiLevelType w:val="multilevel"/>
    <w:tmpl w:val="19263EA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1">
    <w:nsid w:val="34AE3053"/>
    <w:multiLevelType w:val="hybridMultilevel"/>
    <w:tmpl w:val="43080374"/>
    <w:lvl w:ilvl="0" w:tplc="2B4E9F4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7268AD"/>
    <w:multiLevelType w:val="hybridMultilevel"/>
    <w:tmpl w:val="214A5EC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6F818F4"/>
    <w:multiLevelType w:val="multilevel"/>
    <w:tmpl w:val="D8C0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C875273"/>
    <w:multiLevelType w:val="hybridMultilevel"/>
    <w:tmpl w:val="03DC87BE"/>
    <w:lvl w:ilvl="0" w:tplc="276E04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256224B"/>
    <w:multiLevelType w:val="multilevel"/>
    <w:tmpl w:val="80606772"/>
    <w:lvl w:ilvl="0">
      <w:start w:val="1"/>
      <w:numFmt w:val="decimal"/>
      <w:lvlText w:val="%1."/>
      <w:lvlJc w:val="left"/>
      <w:pPr>
        <w:ind w:left="360" w:hanging="360"/>
      </w:pPr>
    </w:lvl>
    <w:lvl w:ilvl="1">
      <w:start w:val="1"/>
      <w:numFmt w:val="decimal"/>
      <w:pStyle w:val="Heading2"/>
      <w:lvlText w:val="%1.%2."/>
      <w:lvlJc w:val="left"/>
      <w:pPr>
        <w:ind w:left="432" w:hanging="432"/>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4355D46"/>
    <w:multiLevelType w:val="hybridMultilevel"/>
    <w:tmpl w:val="3FB6BB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57A0A1C"/>
    <w:multiLevelType w:val="hybridMultilevel"/>
    <w:tmpl w:val="D5A0D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6711CE1"/>
    <w:multiLevelType w:val="hybridMultilevel"/>
    <w:tmpl w:val="089455A6"/>
    <w:lvl w:ilvl="0" w:tplc="0ECAA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C20951"/>
    <w:multiLevelType w:val="multilevel"/>
    <w:tmpl w:val="8C5C30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A241DCB"/>
    <w:multiLevelType w:val="hybridMultilevel"/>
    <w:tmpl w:val="0EFE847A"/>
    <w:lvl w:ilvl="0" w:tplc="E2D6A8CE">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735C3F"/>
    <w:multiLevelType w:val="hybridMultilevel"/>
    <w:tmpl w:val="9574F528"/>
    <w:lvl w:ilvl="0" w:tplc="89449152">
      <w:start w:val="1"/>
      <w:numFmt w:val="decimal"/>
      <w:pStyle w:val="Heading1"/>
      <w:lvlText w:val="CHƯƠNG %1. "/>
      <w:lvlJc w:val="center"/>
      <w:pPr>
        <w:ind w:left="1434" w:hanging="360"/>
      </w:pPr>
      <w:rPr>
        <w:rFonts w:hint="default"/>
        <w:b/>
      </w:rPr>
    </w:lvl>
    <w:lvl w:ilvl="1" w:tplc="04090019">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32">
    <w:nsid w:val="4AA14E4B"/>
    <w:multiLevelType w:val="multilevel"/>
    <w:tmpl w:val="D2CA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06153C6"/>
    <w:multiLevelType w:val="hybridMultilevel"/>
    <w:tmpl w:val="4AD8B77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509120B1"/>
    <w:multiLevelType w:val="hybridMultilevel"/>
    <w:tmpl w:val="3438D188"/>
    <w:lvl w:ilvl="0" w:tplc="04090009">
      <w:start w:val="1"/>
      <w:numFmt w:val="bullet"/>
      <w:lvlText w:val=""/>
      <w:lvlJc w:val="left"/>
      <w:pPr>
        <w:ind w:left="1440" w:hanging="360"/>
      </w:pPr>
      <w:rPr>
        <w:rFonts w:ascii="Wingdings" w:hAnsi="Wingdings" w:hint="default"/>
        <w:spacing w:val="-10"/>
        <w:position w:val="-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F807686"/>
    <w:multiLevelType w:val="hybridMultilevel"/>
    <w:tmpl w:val="2B4C6102"/>
    <w:lvl w:ilvl="0" w:tplc="368CE7A4">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0846BE1"/>
    <w:multiLevelType w:val="hybridMultilevel"/>
    <w:tmpl w:val="ABA686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85540D2"/>
    <w:multiLevelType w:val="hybridMultilevel"/>
    <w:tmpl w:val="E294E8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8DE6D5B"/>
    <w:multiLevelType w:val="hybridMultilevel"/>
    <w:tmpl w:val="0EA07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CB2AB3"/>
    <w:multiLevelType w:val="multilevel"/>
    <w:tmpl w:val="4544A7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B7246A0"/>
    <w:multiLevelType w:val="hybridMultilevel"/>
    <w:tmpl w:val="B12C8DE6"/>
    <w:lvl w:ilvl="0" w:tplc="E384DD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1">
    <w:nsid w:val="6CD87A03"/>
    <w:multiLevelType w:val="hybridMultilevel"/>
    <w:tmpl w:val="581C94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36E0910"/>
    <w:multiLevelType w:val="hybridMultilevel"/>
    <w:tmpl w:val="3292863E"/>
    <w:lvl w:ilvl="0" w:tplc="934EA55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58F3577"/>
    <w:multiLevelType w:val="multilevel"/>
    <w:tmpl w:val="4C6AE66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65457D2"/>
    <w:multiLevelType w:val="hybridMultilevel"/>
    <w:tmpl w:val="A5227DB4"/>
    <w:lvl w:ilvl="0" w:tplc="3AAA1D46">
      <w:start w:val="1"/>
      <w:numFmt w:val="decimal"/>
      <w:lvlText w:val="[%1]"/>
      <w:lvlJc w:val="left"/>
      <w:pPr>
        <w:ind w:left="720" w:hanging="360"/>
      </w:pPr>
      <w:rPr>
        <w:rFonts w:ascii="Times New Roman" w:hAnsi="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0944EA"/>
    <w:multiLevelType w:val="hybridMultilevel"/>
    <w:tmpl w:val="2F40FE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A916E68"/>
    <w:multiLevelType w:val="multilevel"/>
    <w:tmpl w:val="9248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D8528BC"/>
    <w:multiLevelType w:val="hybridMultilevel"/>
    <w:tmpl w:val="01A68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3"/>
  </w:num>
  <w:num w:numId="3">
    <w:abstractNumId w:val="43"/>
  </w:num>
  <w:num w:numId="4">
    <w:abstractNumId w:val="0"/>
  </w:num>
  <w:num w:numId="5">
    <w:abstractNumId w:val="22"/>
  </w:num>
  <w:num w:numId="6">
    <w:abstractNumId w:val="17"/>
  </w:num>
  <w:num w:numId="7">
    <w:abstractNumId w:val="33"/>
  </w:num>
  <w:num w:numId="8">
    <w:abstractNumId w:val="14"/>
  </w:num>
  <w:num w:numId="9">
    <w:abstractNumId w:val="31"/>
  </w:num>
  <w:num w:numId="10">
    <w:abstractNumId w:val="25"/>
  </w:num>
  <w:num w:numId="11">
    <w:abstractNumId w:val="38"/>
  </w:num>
  <w:num w:numId="12">
    <w:abstractNumId w:val="20"/>
  </w:num>
  <w:num w:numId="13">
    <w:abstractNumId w:val="4"/>
  </w:num>
  <w:num w:numId="14">
    <w:abstractNumId w:val="34"/>
  </w:num>
  <w:num w:numId="15">
    <w:abstractNumId w:val="24"/>
  </w:num>
  <w:num w:numId="16">
    <w:abstractNumId w:val="5"/>
  </w:num>
  <w:num w:numId="17">
    <w:abstractNumId w:val="2"/>
  </w:num>
  <w:num w:numId="18">
    <w:abstractNumId w:val="41"/>
  </w:num>
  <w:num w:numId="19">
    <w:abstractNumId w:val="36"/>
  </w:num>
  <w:num w:numId="20">
    <w:abstractNumId w:val="37"/>
  </w:num>
  <w:num w:numId="21">
    <w:abstractNumId w:val="26"/>
  </w:num>
  <w:num w:numId="22">
    <w:abstractNumId w:val="45"/>
  </w:num>
  <w:num w:numId="23">
    <w:abstractNumId w:val="19"/>
  </w:num>
  <w:num w:numId="24">
    <w:abstractNumId w:val="1"/>
  </w:num>
  <w:num w:numId="25">
    <w:abstractNumId w:val="11"/>
  </w:num>
  <w:num w:numId="26">
    <w:abstractNumId w:val="15"/>
  </w:num>
  <w:num w:numId="27">
    <w:abstractNumId w:val="16"/>
  </w:num>
  <w:num w:numId="28">
    <w:abstractNumId w:val="12"/>
  </w:num>
  <w:num w:numId="29">
    <w:abstractNumId w:val="27"/>
  </w:num>
  <w:num w:numId="30">
    <w:abstractNumId w:val="32"/>
  </w:num>
  <w:num w:numId="31">
    <w:abstractNumId w:val="8"/>
  </w:num>
  <w:num w:numId="32">
    <w:abstractNumId w:val="6"/>
  </w:num>
  <w:num w:numId="33">
    <w:abstractNumId w:val="18"/>
  </w:num>
  <w:num w:numId="34">
    <w:abstractNumId w:val="23"/>
  </w:num>
  <w:num w:numId="35">
    <w:abstractNumId w:val="47"/>
  </w:num>
  <w:num w:numId="36">
    <w:abstractNumId w:val="3"/>
  </w:num>
  <w:num w:numId="37">
    <w:abstractNumId w:val="42"/>
  </w:num>
  <w:num w:numId="38">
    <w:abstractNumId w:val="7"/>
  </w:num>
  <w:num w:numId="39">
    <w:abstractNumId w:val="35"/>
  </w:num>
  <w:num w:numId="40">
    <w:abstractNumId w:val="30"/>
  </w:num>
  <w:num w:numId="41">
    <w:abstractNumId w:val="40"/>
  </w:num>
  <w:num w:numId="42">
    <w:abstractNumId w:val="39"/>
  </w:num>
  <w:num w:numId="43">
    <w:abstractNumId w:val="28"/>
  </w:num>
  <w:num w:numId="44">
    <w:abstractNumId w:val="44"/>
  </w:num>
  <w:num w:numId="45">
    <w:abstractNumId w:val="46"/>
  </w:num>
  <w:num w:numId="46">
    <w:abstractNumId w:val="9"/>
  </w:num>
  <w:num w:numId="47">
    <w:abstractNumId w:val="10"/>
  </w:num>
  <w:num w:numId="48">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644F"/>
    <w:rsid w:val="00000FCE"/>
    <w:rsid w:val="000014F4"/>
    <w:rsid w:val="000019EB"/>
    <w:rsid w:val="0000274D"/>
    <w:rsid w:val="00005E2F"/>
    <w:rsid w:val="00007034"/>
    <w:rsid w:val="00011FF0"/>
    <w:rsid w:val="00012AC5"/>
    <w:rsid w:val="00015C4D"/>
    <w:rsid w:val="00020C67"/>
    <w:rsid w:val="000213B1"/>
    <w:rsid w:val="0002234C"/>
    <w:rsid w:val="00023334"/>
    <w:rsid w:val="000241E9"/>
    <w:rsid w:val="00024496"/>
    <w:rsid w:val="00024C2A"/>
    <w:rsid w:val="00031148"/>
    <w:rsid w:val="000317C9"/>
    <w:rsid w:val="00032621"/>
    <w:rsid w:val="00035AC3"/>
    <w:rsid w:val="00035F5C"/>
    <w:rsid w:val="00043245"/>
    <w:rsid w:val="00045397"/>
    <w:rsid w:val="00052D75"/>
    <w:rsid w:val="000548B5"/>
    <w:rsid w:val="0005506F"/>
    <w:rsid w:val="00055253"/>
    <w:rsid w:val="000562D0"/>
    <w:rsid w:val="000564D4"/>
    <w:rsid w:val="00056F81"/>
    <w:rsid w:val="00060398"/>
    <w:rsid w:val="000631FC"/>
    <w:rsid w:val="00070D7D"/>
    <w:rsid w:val="0007232F"/>
    <w:rsid w:val="00072515"/>
    <w:rsid w:val="000761EB"/>
    <w:rsid w:val="000803FB"/>
    <w:rsid w:val="00084062"/>
    <w:rsid w:val="0008462E"/>
    <w:rsid w:val="00084A5E"/>
    <w:rsid w:val="00084D50"/>
    <w:rsid w:val="0008596F"/>
    <w:rsid w:val="00086994"/>
    <w:rsid w:val="00086AEB"/>
    <w:rsid w:val="00093600"/>
    <w:rsid w:val="00093F77"/>
    <w:rsid w:val="000A0277"/>
    <w:rsid w:val="000A3800"/>
    <w:rsid w:val="000A428F"/>
    <w:rsid w:val="000A4A2B"/>
    <w:rsid w:val="000A5C3E"/>
    <w:rsid w:val="000A65CA"/>
    <w:rsid w:val="000B0E23"/>
    <w:rsid w:val="000B264B"/>
    <w:rsid w:val="000B34FD"/>
    <w:rsid w:val="000B3BB3"/>
    <w:rsid w:val="000B4750"/>
    <w:rsid w:val="000B5331"/>
    <w:rsid w:val="000B6D03"/>
    <w:rsid w:val="000C080B"/>
    <w:rsid w:val="000C0F6E"/>
    <w:rsid w:val="000C166C"/>
    <w:rsid w:val="000C167E"/>
    <w:rsid w:val="000C1DB9"/>
    <w:rsid w:val="000C1E6A"/>
    <w:rsid w:val="000C4BB8"/>
    <w:rsid w:val="000C5A99"/>
    <w:rsid w:val="000C5C82"/>
    <w:rsid w:val="000C65CE"/>
    <w:rsid w:val="000D31A6"/>
    <w:rsid w:val="000D39B0"/>
    <w:rsid w:val="000D7AAB"/>
    <w:rsid w:val="000E0B93"/>
    <w:rsid w:val="000E209C"/>
    <w:rsid w:val="000E286A"/>
    <w:rsid w:val="000E71DC"/>
    <w:rsid w:val="000E7B30"/>
    <w:rsid w:val="000F00B6"/>
    <w:rsid w:val="000F082A"/>
    <w:rsid w:val="000F28EB"/>
    <w:rsid w:val="000F54C3"/>
    <w:rsid w:val="000F5827"/>
    <w:rsid w:val="000F7062"/>
    <w:rsid w:val="000F760C"/>
    <w:rsid w:val="001000C4"/>
    <w:rsid w:val="001030EC"/>
    <w:rsid w:val="00103F0F"/>
    <w:rsid w:val="00104F7C"/>
    <w:rsid w:val="00105B7C"/>
    <w:rsid w:val="00105CB9"/>
    <w:rsid w:val="00111073"/>
    <w:rsid w:val="001148AD"/>
    <w:rsid w:val="00116C77"/>
    <w:rsid w:val="001173F7"/>
    <w:rsid w:val="0012105A"/>
    <w:rsid w:val="00122FA4"/>
    <w:rsid w:val="00123A17"/>
    <w:rsid w:val="00124DD6"/>
    <w:rsid w:val="001253E6"/>
    <w:rsid w:val="00127272"/>
    <w:rsid w:val="00127EC1"/>
    <w:rsid w:val="00132967"/>
    <w:rsid w:val="00132DE5"/>
    <w:rsid w:val="0013326E"/>
    <w:rsid w:val="001341EB"/>
    <w:rsid w:val="00134E98"/>
    <w:rsid w:val="00134F30"/>
    <w:rsid w:val="00136B34"/>
    <w:rsid w:val="00136BE3"/>
    <w:rsid w:val="00137133"/>
    <w:rsid w:val="001374EA"/>
    <w:rsid w:val="00140467"/>
    <w:rsid w:val="001419D8"/>
    <w:rsid w:val="001439FC"/>
    <w:rsid w:val="0014774D"/>
    <w:rsid w:val="00150684"/>
    <w:rsid w:val="0015223C"/>
    <w:rsid w:val="00153A1E"/>
    <w:rsid w:val="00153C89"/>
    <w:rsid w:val="00153DDF"/>
    <w:rsid w:val="00155A9F"/>
    <w:rsid w:val="001563BC"/>
    <w:rsid w:val="001568A0"/>
    <w:rsid w:val="00157990"/>
    <w:rsid w:val="00157B42"/>
    <w:rsid w:val="00161A02"/>
    <w:rsid w:val="00161F9A"/>
    <w:rsid w:val="0016488A"/>
    <w:rsid w:val="001649B7"/>
    <w:rsid w:val="00164BF4"/>
    <w:rsid w:val="00165804"/>
    <w:rsid w:val="00171890"/>
    <w:rsid w:val="00172AED"/>
    <w:rsid w:val="00173CC1"/>
    <w:rsid w:val="00175F62"/>
    <w:rsid w:val="001771BD"/>
    <w:rsid w:val="001805DB"/>
    <w:rsid w:val="00180C7B"/>
    <w:rsid w:val="001829AC"/>
    <w:rsid w:val="00182A9C"/>
    <w:rsid w:val="00184D12"/>
    <w:rsid w:val="0018722A"/>
    <w:rsid w:val="001872D1"/>
    <w:rsid w:val="00187EB4"/>
    <w:rsid w:val="00192B3B"/>
    <w:rsid w:val="0019321F"/>
    <w:rsid w:val="001A1593"/>
    <w:rsid w:val="001A1D16"/>
    <w:rsid w:val="001A1FC5"/>
    <w:rsid w:val="001A2A29"/>
    <w:rsid w:val="001A4E75"/>
    <w:rsid w:val="001A644F"/>
    <w:rsid w:val="001B35B4"/>
    <w:rsid w:val="001C07E1"/>
    <w:rsid w:val="001C1DF4"/>
    <w:rsid w:val="001C7077"/>
    <w:rsid w:val="001D0A93"/>
    <w:rsid w:val="001D12A1"/>
    <w:rsid w:val="001D301C"/>
    <w:rsid w:val="001D53D5"/>
    <w:rsid w:val="001D6C5F"/>
    <w:rsid w:val="001E03C8"/>
    <w:rsid w:val="001E1C8C"/>
    <w:rsid w:val="001E6B12"/>
    <w:rsid w:val="001F1CEE"/>
    <w:rsid w:val="001F1E41"/>
    <w:rsid w:val="001F36CF"/>
    <w:rsid w:val="001F3922"/>
    <w:rsid w:val="001F4185"/>
    <w:rsid w:val="001F4807"/>
    <w:rsid w:val="001F7017"/>
    <w:rsid w:val="001F7504"/>
    <w:rsid w:val="0020090B"/>
    <w:rsid w:val="00200D45"/>
    <w:rsid w:val="002012B5"/>
    <w:rsid w:val="00201698"/>
    <w:rsid w:val="002022B9"/>
    <w:rsid w:val="002026F5"/>
    <w:rsid w:val="00203173"/>
    <w:rsid w:val="002042CC"/>
    <w:rsid w:val="002045CE"/>
    <w:rsid w:val="00205032"/>
    <w:rsid w:val="00205CCC"/>
    <w:rsid w:val="00207DC2"/>
    <w:rsid w:val="00212C1A"/>
    <w:rsid w:val="002153D4"/>
    <w:rsid w:val="00216627"/>
    <w:rsid w:val="0021731E"/>
    <w:rsid w:val="00220C13"/>
    <w:rsid w:val="002216B7"/>
    <w:rsid w:val="00221868"/>
    <w:rsid w:val="00222289"/>
    <w:rsid w:val="0022233C"/>
    <w:rsid w:val="00223D59"/>
    <w:rsid w:val="00224344"/>
    <w:rsid w:val="00225378"/>
    <w:rsid w:val="00230057"/>
    <w:rsid w:val="00230841"/>
    <w:rsid w:val="00230E3C"/>
    <w:rsid w:val="002312F9"/>
    <w:rsid w:val="0023366F"/>
    <w:rsid w:val="00233E11"/>
    <w:rsid w:val="002342BC"/>
    <w:rsid w:val="0023520E"/>
    <w:rsid w:val="002359A6"/>
    <w:rsid w:val="00236303"/>
    <w:rsid w:val="0023651D"/>
    <w:rsid w:val="00237545"/>
    <w:rsid w:val="002408FA"/>
    <w:rsid w:val="00241C55"/>
    <w:rsid w:val="002423C7"/>
    <w:rsid w:val="0024471E"/>
    <w:rsid w:val="00245E64"/>
    <w:rsid w:val="00246197"/>
    <w:rsid w:val="00246607"/>
    <w:rsid w:val="00247FFB"/>
    <w:rsid w:val="00252F26"/>
    <w:rsid w:val="00255954"/>
    <w:rsid w:val="00256303"/>
    <w:rsid w:val="002602B0"/>
    <w:rsid w:val="00260E5E"/>
    <w:rsid w:val="00261E08"/>
    <w:rsid w:val="00262A39"/>
    <w:rsid w:val="00263FC7"/>
    <w:rsid w:val="00264A9F"/>
    <w:rsid w:val="00265340"/>
    <w:rsid w:val="00265C5B"/>
    <w:rsid w:val="002667FF"/>
    <w:rsid w:val="00266EF1"/>
    <w:rsid w:val="00267793"/>
    <w:rsid w:val="00267E42"/>
    <w:rsid w:val="00271631"/>
    <w:rsid w:val="00272530"/>
    <w:rsid w:val="00272C98"/>
    <w:rsid w:val="002803A6"/>
    <w:rsid w:val="00281A48"/>
    <w:rsid w:val="002830B7"/>
    <w:rsid w:val="00284FBA"/>
    <w:rsid w:val="00285329"/>
    <w:rsid w:val="002903E7"/>
    <w:rsid w:val="00290D70"/>
    <w:rsid w:val="00291721"/>
    <w:rsid w:val="00292E70"/>
    <w:rsid w:val="002930D9"/>
    <w:rsid w:val="002955D3"/>
    <w:rsid w:val="002964FD"/>
    <w:rsid w:val="0029653A"/>
    <w:rsid w:val="0029692F"/>
    <w:rsid w:val="0029797F"/>
    <w:rsid w:val="002A126F"/>
    <w:rsid w:val="002A334D"/>
    <w:rsid w:val="002A378B"/>
    <w:rsid w:val="002A4BDD"/>
    <w:rsid w:val="002A6C54"/>
    <w:rsid w:val="002A7B7A"/>
    <w:rsid w:val="002B0B62"/>
    <w:rsid w:val="002B1574"/>
    <w:rsid w:val="002B1779"/>
    <w:rsid w:val="002B3876"/>
    <w:rsid w:val="002B3CF2"/>
    <w:rsid w:val="002B44D8"/>
    <w:rsid w:val="002B6C19"/>
    <w:rsid w:val="002B78ED"/>
    <w:rsid w:val="002B7CE8"/>
    <w:rsid w:val="002B7D5C"/>
    <w:rsid w:val="002C0826"/>
    <w:rsid w:val="002C54D1"/>
    <w:rsid w:val="002C65E6"/>
    <w:rsid w:val="002C7224"/>
    <w:rsid w:val="002D0FCD"/>
    <w:rsid w:val="002D209D"/>
    <w:rsid w:val="002D2538"/>
    <w:rsid w:val="002D3C38"/>
    <w:rsid w:val="002D4629"/>
    <w:rsid w:val="002D5EF1"/>
    <w:rsid w:val="002D6F90"/>
    <w:rsid w:val="002D7087"/>
    <w:rsid w:val="002D796D"/>
    <w:rsid w:val="002E03E8"/>
    <w:rsid w:val="002E1AC6"/>
    <w:rsid w:val="002E48B3"/>
    <w:rsid w:val="002E5001"/>
    <w:rsid w:val="002E5D17"/>
    <w:rsid w:val="002E5E26"/>
    <w:rsid w:val="002E5E30"/>
    <w:rsid w:val="002E7463"/>
    <w:rsid w:val="002F088F"/>
    <w:rsid w:val="002F71F4"/>
    <w:rsid w:val="002F7C29"/>
    <w:rsid w:val="00302AA0"/>
    <w:rsid w:val="00303813"/>
    <w:rsid w:val="00303F11"/>
    <w:rsid w:val="003069F4"/>
    <w:rsid w:val="003070B3"/>
    <w:rsid w:val="00307BF6"/>
    <w:rsid w:val="00311316"/>
    <w:rsid w:val="00311ADB"/>
    <w:rsid w:val="003150EB"/>
    <w:rsid w:val="00315F0E"/>
    <w:rsid w:val="00317D83"/>
    <w:rsid w:val="00320AB8"/>
    <w:rsid w:val="003218FF"/>
    <w:rsid w:val="0032221E"/>
    <w:rsid w:val="00323BB6"/>
    <w:rsid w:val="00330777"/>
    <w:rsid w:val="0033246C"/>
    <w:rsid w:val="00332A06"/>
    <w:rsid w:val="0033343E"/>
    <w:rsid w:val="00333581"/>
    <w:rsid w:val="0033605B"/>
    <w:rsid w:val="00337069"/>
    <w:rsid w:val="00337DA2"/>
    <w:rsid w:val="00340B34"/>
    <w:rsid w:val="0034105B"/>
    <w:rsid w:val="00343FEC"/>
    <w:rsid w:val="00344F3E"/>
    <w:rsid w:val="00345A39"/>
    <w:rsid w:val="0034656A"/>
    <w:rsid w:val="00350AD5"/>
    <w:rsid w:val="00350E19"/>
    <w:rsid w:val="00352525"/>
    <w:rsid w:val="00360D06"/>
    <w:rsid w:val="00361D69"/>
    <w:rsid w:val="00363899"/>
    <w:rsid w:val="0036477A"/>
    <w:rsid w:val="0036548E"/>
    <w:rsid w:val="00370B81"/>
    <w:rsid w:val="00371470"/>
    <w:rsid w:val="003737BD"/>
    <w:rsid w:val="003739A9"/>
    <w:rsid w:val="00375329"/>
    <w:rsid w:val="0037574B"/>
    <w:rsid w:val="00381E8C"/>
    <w:rsid w:val="0038258E"/>
    <w:rsid w:val="00385427"/>
    <w:rsid w:val="00385680"/>
    <w:rsid w:val="00386745"/>
    <w:rsid w:val="00387E66"/>
    <w:rsid w:val="003911D9"/>
    <w:rsid w:val="003922A6"/>
    <w:rsid w:val="00392628"/>
    <w:rsid w:val="0039283A"/>
    <w:rsid w:val="00394E9D"/>
    <w:rsid w:val="00397814"/>
    <w:rsid w:val="003979B6"/>
    <w:rsid w:val="00397B95"/>
    <w:rsid w:val="003A0143"/>
    <w:rsid w:val="003A05C2"/>
    <w:rsid w:val="003A0E7F"/>
    <w:rsid w:val="003A1923"/>
    <w:rsid w:val="003A5902"/>
    <w:rsid w:val="003A6308"/>
    <w:rsid w:val="003B43ED"/>
    <w:rsid w:val="003B4E1C"/>
    <w:rsid w:val="003B5571"/>
    <w:rsid w:val="003B7442"/>
    <w:rsid w:val="003C345F"/>
    <w:rsid w:val="003C4700"/>
    <w:rsid w:val="003C6621"/>
    <w:rsid w:val="003C6A9D"/>
    <w:rsid w:val="003D06D9"/>
    <w:rsid w:val="003D2BD3"/>
    <w:rsid w:val="003E0096"/>
    <w:rsid w:val="003E034B"/>
    <w:rsid w:val="003E12F6"/>
    <w:rsid w:val="003E157D"/>
    <w:rsid w:val="003E2D24"/>
    <w:rsid w:val="003E5554"/>
    <w:rsid w:val="003E6E99"/>
    <w:rsid w:val="003F20E1"/>
    <w:rsid w:val="003F3483"/>
    <w:rsid w:val="003F4C73"/>
    <w:rsid w:val="003F5597"/>
    <w:rsid w:val="003F6311"/>
    <w:rsid w:val="003F7383"/>
    <w:rsid w:val="004004C1"/>
    <w:rsid w:val="0040111F"/>
    <w:rsid w:val="00404C40"/>
    <w:rsid w:val="00406715"/>
    <w:rsid w:val="004067E2"/>
    <w:rsid w:val="004105F0"/>
    <w:rsid w:val="004126BF"/>
    <w:rsid w:val="004145D2"/>
    <w:rsid w:val="004206ED"/>
    <w:rsid w:val="00420AA5"/>
    <w:rsid w:val="00421272"/>
    <w:rsid w:val="0042143F"/>
    <w:rsid w:val="00422141"/>
    <w:rsid w:val="00424F87"/>
    <w:rsid w:val="004269F7"/>
    <w:rsid w:val="004313B2"/>
    <w:rsid w:val="00431915"/>
    <w:rsid w:val="00433655"/>
    <w:rsid w:val="0043442E"/>
    <w:rsid w:val="00434A30"/>
    <w:rsid w:val="0043643C"/>
    <w:rsid w:val="00445F5B"/>
    <w:rsid w:val="0044606E"/>
    <w:rsid w:val="0045103A"/>
    <w:rsid w:val="00452034"/>
    <w:rsid w:val="0045394D"/>
    <w:rsid w:val="00453AB1"/>
    <w:rsid w:val="00453D5A"/>
    <w:rsid w:val="00455FCE"/>
    <w:rsid w:val="004574B8"/>
    <w:rsid w:val="00461AA2"/>
    <w:rsid w:val="00464125"/>
    <w:rsid w:val="004654F9"/>
    <w:rsid w:val="00470DB8"/>
    <w:rsid w:val="00471202"/>
    <w:rsid w:val="004715FC"/>
    <w:rsid w:val="004729C5"/>
    <w:rsid w:val="00482BEB"/>
    <w:rsid w:val="004839C0"/>
    <w:rsid w:val="00483A58"/>
    <w:rsid w:val="004867CA"/>
    <w:rsid w:val="00487130"/>
    <w:rsid w:val="00487380"/>
    <w:rsid w:val="004900F6"/>
    <w:rsid w:val="0049185A"/>
    <w:rsid w:val="0049282B"/>
    <w:rsid w:val="00493B9A"/>
    <w:rsid w:val="00496CA8"/>
    <w:rsid w:val="004A01BA"/>
    <w:rsid w:val="004A156D"/>
    <w:rsid w:val="004A1C81"/>
    <w:rsid w:val="004A4B3F"/>
    <w:rsid w:val="004A54FE"/>
    <w:rsid w:val="004A61EB"/>
    <w:rsid w:val="004A7116"/>
    <w:rsid w:val="004A7C39"/>
    <w:rsid w:val="004B12AA"/>
    <w:rsid w:val="004B1AAF"/>
    <w:rsid w:val="004B288C"/>
    <w:rsid w:val="004B46EA"/>
    <w:rsid w:val="004B48EF"/>
    <w:rsid w:val="004B4909"/>
    <w:rsid w:val="004B4D83"/>
    <w:rsid w:val="004B5BA5"/>
    <w:rsid w:val="004B68E3"/>
    <w:rsid w:val="004C018D"/>
    <w:rsid w:val="004C0362"/>
    <w:rsid w:val="004C3141"/>
    <w:rsid w:val="004C399C"/>
    <w:rsid w:val="004C6553"/>
    <w:rsid w:val="004C6F93"/>
    <w:rsid w:val="004D0DEA"/>
    <w:rsid w:val="004D26F6"/>
    <w:rsid w:val="004D2ED2"/>
    <w:rsid w:val="004D3622"/>
    <w:rsid w:val="004D556B"/>
    <w:rsid w:val="004D6CDC"/>
    <w:rsid w:val="004D73E3"/>
    <w:rsid w:val="004D7D89"/>
    <w:rsid w:val="004E237B"/>
    <w:rsid w:val="004E3005"/>
    <w:rsid w:val="004E3C16"/>
    <w:rsid w:val="004E489C"/>
    <w:rsid w:val="004E49E1"/>
    <w:rsid w:val="004E6D39"/>
    <w:rsid w:val="004F1F8A"/>
    <w:rsid w:val="004F2ECE"/>
    <w:rsid w:val="004F3638"/>
    <w:rsid w:val="004F3F4A"/>
    <w:rsid w:val="005001A2"/>
    <w:rsid w:val="00501976"/>
    <w:rsid w:val="00501A2F"/>
    <w:rsid w:val="00504517"/>
    <w:rsid w:val="005102F0"/>
    <w:rsid w:val="0051172C"/>
    <w:rsid w:val="00511E1F"/>
    <w:rsid w:val="00515738"/>
    <w:rsid w:val="0051581A"/>
    <w:rsid w:val="005160CA"/>
    <w:rsid w:val="005162E4"/>
    <w:rsid w:val="00524DD6"/>
    <w:rsid w:val="00527104"/>
    <w:rsid w:val="00530220"/>
    <w:rsid w:val="005309A2"/>
    <w:rsid w:val="00531E32"/>
    <w:rsid w:val="00536D87"/>
    <w:rsid w:val="005411CD"/>
    <w:rsid w:val="005418A4"/>
    <w:rsid w:val="0054225B"/>
    <w:rsid w:val="00543A10"/>
    <w:rsid w:val="00543EA8"/>
    <w:rsid w:val="00544C0B"/>
    <w:rsid w:val="0055081E"/>
    <w:rsid w:val="00550B49"/>
    <w:rsid w:val="00557397"/>
    <w:rsid w:val="005576BB"/>
    <w:rsid w:val="00557EAB"/>
    <w:rsid w:val="00562084"/>
    <w:rsid w:val="0056384F"/>
    <w:rsid w:val="00565C59"/>
    <w:rsid w:val="00565E03"/>
    <w:rsid w:val="00565EF9"/>
    <w:rsid w:val="0056625F"/>
    <w:rsid w:val="00567545"/>
    <w:rsid w:val="00570427"/>
    <w:rsid w:val="00571C99"/>
    <w:rsid w:val="005722F6"/>
    <w:rsid w:val="005724D3"/>
    <w:rsid w:val="0057298D"/>
    <w:rsid w:val="0057508B"/>
    <w:rsid w:val="005751FF"/>
    <w:rsid w:val="0057548D"/>
    <w:rsid w:val="005755D5"/>
    <w:rsid w:val="00575E7F"/>
    <w:rsid w:val="0057640F"/>
    <w:rsid w:val="0057645E"/>
    <w:rsid w:val="00576B76"/>
    <w:rsid w:val="005771EB"/>
    <w:rsid w:val="00577CB5"/>
    <w:rsid w:val="00580A0F"/>
    <w:rsid w:val="005846E4"/>
    <w:rsid w:val="005903B5"/>
    <w:rsid w:val="005905CF"/>
    <w:rsid w:val="00591811"/>
    <w:rsid w:val="00591FF3"/>
    <w:rsid w:val="005923DC"/>
    <w:rsid w:val="00592612"/>
    <w:rsid w:val="00593511"/>
    <w:rsid w:val="00594A25"/>
    <w:rsid w:val="00594E09"/>
    <w:rsid w:val="00594E4C"/>
    <w:rsid w:val="005978CB"/>
    <w:rsid w:val="005A15B9"/>
    <w:rsid w:val="005A1D4B"/>
    <w:rsid w:val="005A5AB7"/>
    <w:rsid w:val="005A5E95"/>
    <w:rsid w:val="005A655D"/>
    <w:rsid w:val="005A72EB"/>
    <w:rsid w:val="005A7FC2"/>
    <w:rsid w:val="005B28DA"/>
    <w:rsid w:val="005B3067"/>
    <w:rsid w:val="005B6EB0"/>
    <w:rsid w:val="005B7E4F"/>
    <w:rsid w:val="005C186D"/>
    <w:rsid w:val="005C1D15"/>
    <w:rsid w:val="005C5BB7"/>
    <w:rsid w:val="005C5C37"/>
    <w:rsid w:val="005C64B1"/>
    <w:rsid w:val="005D23FA"/>
    <w:rsid w:val="005D3CC5"/>
    <w:rsid w:val="005D5C20"/>
    <w:rsid w:val="005D7414"/>
    <w:rsid w:val="005D77DD"/>
    <w:rsid w:val="005E0E09"/>
    <w:rsid w:val="005E16E5"/>
    <w:rsid w:val="005E19C1"/>
    <w:rsid w:val="005E7EFB"/>
    <w:rsid w:val="005F4F57"/>
    <w:rsid w:val="005F4FFA"/>
    <w:rsid w:val="005F55A7"/>
    <w:rsid w:val="005F730F"/>
    <w:rsid w:val="00600021"/>
    <w:rsid w:val="00600C6B"/>
    <w:rsid w:val="00601D17"/>
    <w:rsid w:val="006030AD"/>
    <w:rsid w:val="0060367D"/>
    <w:rsid w:val="00612251"/>
    <w:rsid w:val="00616299"/>
    <w:rsid w:val="00620924"/>
    <w:rsid w:val="00624018"/>
    <w:rsid w:val="006255B4"/>
    <w:rsid w:val="0062734B"/>
    <w:rsid w:val="006279E5"/>
    <w:rsid w:val="006322D5"/>
    <w:rsid w:val="00635925"/>
    <w:rsid w:val="00635D15"/>
    <w:rsid w:val="00637616"/>
    <w:rsid w:val="006376AD"/>
    <w:rsid w:val="0064189C"/>
    <w:rsid w:val="00647EA9"/>
    <w:rsid w:val="00650D6A"/>
    <w:rsid w:val="00653052"/>
    <w:rsid w:val="00654EDD"/>
    <w:rsid w:val="006550DA"/>
    <w:rsid w:val="006601EC"/>
    <w:rsid w:val="006667AE"/>
    <w:rsid w:val="00670155"/>
    <w:rsid w:val="00673192"/>
    <w:rsid w:val="006734BB"/>
    <w:rsid w:val="00674520"/>
    <w:rsid w:val="00674F02"/>
    <w:rsid w:val="00675A62"/>
    <w:rsid w:val="00687652"/>
    <w:rsid w:val="00690814"/>
    <w:rsid w:val="006936A0"/>
    <w:rsid w:val="0069395B"/>
    <w:rsid w:val="006945F6"/>
    <w:rsid w:val="00695EF9"/>
    <w:rsid w:val="006961A5"/>
    <w:rsid w:val="0069636E"/>
    <w:rsid w:val="006A1ABE"/>
    <w:rsid w:val="006A2FC1"/>
    <w:rsid w:val="006A47C5"/>
    <w:rsid w:val="006A5A86"/>
    <w:rsid w:val="006A5F19"/>
    <w:rsid w:val="006A6022"/>
    <w:rsid w:val="006B019A"/>
    <w:rsid w:val="006B0DE1"/>
    <w:rsid w:val="006B10E1"/>
    <w:rsid w:val="006B2B70"/>
    <w:rsid w:val="006B3090"/>
    <w:rsid w:val="006B3921"/>
    <w:rsid w:val="006B5D87"/>
    <w:rsid w:val="006B6321"/>
    <w:rsid w:val="006B7C89"/>
    <w:rsid w:val="006C0486"/>
    <w:rsid w:val="006C3509"/>
    <w:rsid w:val="006C3B27"/>
    <w:rsid w:val="006C6469"/>
    <w:rsid w:val="006C763C"/>
    <w:rsid w:val="006C78F4"/>
    <w:rsid w:val="006D0DC8"/>
    <w:rsid w:val="006D6B88"/>
    <w:rsid w:val="006D6BDA"/>
    <w:rsid w:val="006D6E2F"/>
    <w:rsid w:val="006E0B85"/>
    <w:rsid w:val="006E1B53"/>
    <w:rsid w:val="006E3964"/>
    <w:rsid w:val="006E7029"/>
    <w:rsid w:val="006F064F"/>
    <w:rsid w:val="006F13E5"/>
    <w:rsid w:val="006F55B9"/>
    <w:rsid w:val="00700A36"/>
    <w:rsid w:val="007030C9"/>
    <w:rsid w:val="0070413B"/>
    <w:rsid w:val="0071208E"/>
    <w:rsid w:val="007149B2"/>
    <w:rsid w:val="00714AF9"/>
    <w:rsid w:val="00714BF0"/>
    <w:rsid w:val="00715477"/>
    <w:rsid w:val="00715FC6"/>
    <w:rsid w:val="00721780"/>
    <w:rsid w:val="00722F9D"/>
    <w:rsid w:val="00724773"/>
    <w:rsid w:val="007250A3"/>
    <w:rsid w:val="00725C11"/>
    <w:rsid w:val="007267B6"/>
    <w:rsid w:val="00726DA3"/>
    <w:rsid w:val="0073220F"/>
    <w:rsid w:val="00733415"/>
    <w:rsid w:val="0073644F"/>
    <w:rsid w:val="00737340"/>
    <w:rsid w:val="0074071E"/>
    <w:rsid w:val="007415FB"/>
    <w:rsid w:val="00741749"/>
    <w:rsid w:val="007429AC"/>
    <w:rsid w:val="00742DE9"/>
    <w:rsid w:val="00746C7B"/>
    <w:rsid w:val="0075125C"/>
    <w:rsid w:val="00751982"/>
    <w:rsid w:val="00751CE0"/>
    <w:rsid w:val="00752C22"/>
    <w:rsid w:val="00752EBA"/>
    <w:rsid w:val="00760C6F"/>
    <w:rsid w:val="00762FF2"/>
    <w:rsid w:val="00764212"/>
    <w:rsid w:val="007649A2"/>
    <w:rsid w:val="00764AD9"/>
    <w:rsid w:val="00767B1F"/>
    <w:rsid w:val="00767DDA"/>
    <w:rsid w:val="00774A3E"/>
    <w:rsid w:val="00775A4C"/>
    <w:rsid w:val="00780EBD"/>
    <w:rsid w:val="00781088"/>
    <w:rsid w:val="00786936"/>
    <w:rsid w:val="00791EED"/>
    <w:rsid w:val="007921C9"/>
    <w:rsid w:val="00795C42"/>
    <w:rsid w:val="007962B0"/>
    <w:rsid w:val="007A17C6"/>
    <w:rsid w:val="007A1D51"/>
    <w:rsid w:val="007A2C91"/>
    <w:rsid w:val="007A7694"/>
    <w:rsid w:val="007A7872"/>
    <w:rsid w:val="007B0176"/>
    <w:rsid w:val="007B1A23"/>
    <w:rsid w:val="007B22D2"/>
    <w:rsid w:val="007B5615"/>
    <w:rsid w:val="007B5D91"/>
    <w:rsid w:val="007B749D"/>
    <w:rsid w:val="007B7EF2"/>
    <w:rsid w:val="007B7FF5"/>
    <w:rsid w:val="007C151D"/>
    <w:rsid w:val="007C2BBE"/>
    <w:rsid w:val="007C3DD9"/>
    <w:rsid w:val="007C4133"/>
    <w:rsid w:val="007C5569"/>
    <w:rsid w:val="007C5CA3"/>
    <w:rsid w:val="007D0D02"/>
    <w:rsid w:val="007D1F81"/>
    <w:rsid w:val="007D5ADC"/>
    <w:rsid w:val="007D6433"/>
    <w:rsid w:val="007D6B01"/>
    <w:rsid w:val="007E03B2"/>
    <w:rsid w:val="007E1E9F"/>
    <w:rsid w:val="007E2D95"/>
    <w:rsid w:val="007E6946"/>
    <w:rsid w:val="007E6AB9"/>
    <w:rsid w:val="007E7FF7"/>
    <w:rsid w:val="007F163E"/>
    <w:rsid w:val="007F17E6"/>
    <w:rsid w:val="007F2290"/>
    <w:rsid w:val="007F2825"/>
    <w:rsid w:val="007F2D61"/>
    <w:rsid w:val="007F5F86"/>
    <w:rsid w:val="007F6916"/>
    <w:rsid w:val="0080058D"/>
    <w:rsid w:val="00800BB0"/>
    <w:rsid w:val="008033DB"/>
    <w:rsid w:val="00804CA3"/>
    <w:rsid w:val="00805270"/>
    <w:rsid w:val="008100B2"/>
    <w:rsid w:val="00810626"/>
    <w:rsid w:val="00810747"/>
    <w:rsid w:val="008113E9"/>
    <w:rsid w:val="008128C8"/>
    <w:rsid w:val="008142CD"/>
    <w:rsid w:val="008146C4"/>
    <w:rsid w:val="00815CDF"/>
    <w:rsid w:val="00817831"/>
    <w:rsid w:val="00821028"/>
    <w:rsid w:val="00822084"/>
    <w:rsid w:val="00826CC3"/>
    <w:rsid w:val="0082765F"/>
    <w:rsid w:val="00833C27"/>
    <w:rsid w:val="00836442"/>
    <w:rsid w:val="008378F3"/>
    <w:rsid w:val="008408D2"/>
    <w:rsid w:val="00841E70"/>
    <w:rsid w:val="0084247C"/>
    <w:rsid w:val="00845F3D"/>
    <w:rsid w:val="0084637B"/>
    <w:rsid w:val="00847E57"/>
    <w:rsid w:val="008501B0"/>
    <w:rsid w:val="008521E1"/>
    <w:rsid w:val="00852579"/>
    <w:rsid w:val="00852E99"/>
    <w:rsid w:val="0085692F"/>
    <w:rsid w:val="00860871"/>
    <w:rsid w:val="00860D00"/>
    <w:rsid w:val="0086131C"/>
    <w:rsid w:val="008677C8"/>
    <w:rsid w:val="00867C2D"/>
    <w:rsid w:val="00873B7E"/>
    <w:rsid w:val="00873E75"/>
    <w:rsid w:val="0087451F"/>
    <w:rsid w:val="00875772"/>
    <w:rsid w:val="00877030"/>
    <w:rsid w:val="008771CB"/>
    <w:rsid w:val="00877E83"/>
    <w:rsid w:val="00880D36"/>
    <w:rsid w:val="008815F8"/>
    <w:rsid w:val="008823B1"/>
    <w:rsid w:val="00882DE5"/>
    <w:rsid w:val="00886772"/>
    <w:rsid w:val="00887367"/>
    <w:rsid w:val="00887F83"/>
    <w:rsid w:val="00890AC2"/>
    <w:rsid w:val="008913BC"/>
    <w:rsid w:val="008973B5"/>
    <w:rsid w:val="008A08E5"/>
    <w:rsid w:val="008A0F44"/>
    <w:rsid w:val="008A243D"/>
    <w:rsid w:val="008A3DDE"/>
    <w:rsid w:val="008A57E5"/>
    <w:rsid w:val="008A5866"/>
    <w:rsid w:val="008A65DF"/>
    <w:rsid w:val="008B12BD"/>
    <w:rsid w:val="008B2668"/>
    <w:rsid w:val="008B4CB3"/>
    <w:rsid w:val="008B52C2"/>
    <w:rsid w:val="008C0C16"/>
    <w:rsid w:val="008C0F0A"/>
    <w:rsid w:val="008D0A85"/>
    <w:rsid w:val="008D4384"/>
    <w:rsid w:val="008D593A"/>
    <w:rsid w:val="008E03C2"/>
    <w:rsid w:val="008E3256"/>
    <w:rsid w:val="008E3849"/>
    <w:rsid w:val="008E38D7"/>
    <w:rsid w:val="008E39C2"/>
    <w:rsid w:val="008E3E7F"/>
    <w:rsid w:val="008E538A"/>
    <w:rsid w:val="008E5548"/>
    <w:rsid w:val="008E6453"/>
    <w:rsid w:val="008E70A5"/>
    <w:rsid w:val="008E7CB8"/>
    <w:rsid w:val="008F3376"/>
    <w:rsid w:val="008F33DF"/>
    <w:rsid w:val="008F3526"/>
    <w:rsid w:val="008F3610"/>
    <w:rsid w:val="00900091"/>
    <w:rsid w:val="00901124"/>
    <w:rsid w:val="00902814"/>
    <w:rsid w:val="00903687"/>
    <w:rsid w:val="00904595"/>
    <w:rsid w:val="00904E38"/>
    <w:rsid w:val="00904F78"/>
    <w:rsid w:val="00905E81"/>
    <w:rsid w:val="00907312"/>
    <w:rsid w:val="0090763A"/>
    <w:rsid w:val="00907CDD"/>
    <w:rsid w:val="009100C7"/>
    <w:rsid w:val="00910CAA"/>
    <w:rsid w:val="00911387"/>
    <w:rsid w:val="00914E2B"/>
    <w:rsid w:val="00916315"/>
    <w:rsid w:val="0092008E"/>
    <w:rsid w:val="00920BF5"/>
    <w:rsid w:val="00920CBC"/>
    <w:rsid w:val="009216C9"/>
    <w:rsid w:val="0092410D"/>
    <w:rsid w:val="009248F2"/>
    <w:rsid w:val="00925A4C"/>
    <w:rsid w:val="00931CC4"/>
    <w:rsid w:val="00933FDB"/>
    <w:rsid w:val="009342D5"/>
    <w:rsid w:val="00936134"/>
    <w:rsid w:val="0093634E"/>
    <w:rsid w:val="009375DB"/>
    <w:rsid w:val="00937849"/>
    <w:rsid w:val="009412EC"/>
    <w:rsid w:val="00942B81"/>
    <w:rsid w:val="00944DF9"/>
    <w:rsid w:val="009458B0"/>
    <w:rsid w:val="0094590B"/>
    <w:rsid w:val="00945E24"/>
    <w:rsid w:val="00946958"/>
    <w:rsid w:val="00947CE0"/>
    <w:rsid w:val="00953D0A"/>
    <w:rsid w:val="00954498"/>
    <w:rsid w:val="00954841"/>
    <w:rsid w:val="00955DC0"/>
    <w:rsid w:val="00956FEA"/>
    <w:rsid w:val="00960B83"/>
    <w:rsid w:val="0096132C"/>
    <w:rsid w:val="00961BAC"/>
    <w:rsid w:val="0096432A"/>
    <w:rsid w:val="00975421"/>
    <w:rsid w:val="0097555D"/>
    <w:rsid w:val="00975945"/>
    <w:rsid w:val="00980CDE"/>
    <w:rsid w:val="00983626"/>
    <w:rsid w:val="00983C41"/>
    <w:rsid w:val="00984572"/>
    <w:rsid w:val="00985087"/>
    <w:rsid w:val="00985933"/>
    <w:rsid w:val="009873DF"/>
    <w:rsid w:val="0099018B"/>
    <w:rsid w:val="00992906"/>
    <w:rsid w:val="00993CDD"/>
    <w:rsid w:val="00994BE8"/>
    <w:rsid w:val="009955BD"/>
    <w:rsid w:val="00995EB6"/>
    <w:rsid w:val="00997F4D"/>
    <w:rsid w:val="009A7C52"/>
    <w:rsid w:val="009B02DA"/>
    <w:rsid w:val="009B0349"/>
    <w:rsid w:val="009B0D11"/>
    <w:rsid w:val="009B39AB"/>
    <w:rsid w:val="009B55D7"/>
    <w:rsid w:val="009B5976"/>
    <w:rsid w:val="009B5E47"/>
    <w:rsid w:val="009B61DE"/>
    <w:rsid w:val="009B65EB"/>
    <w:rsid w:val="009C2D3B"/>
    <w:rsid w:val="009C2F6E"/>
    <w:rsid w:val="009C41A7"/>
    <w:rsid w:val="009C4819"/>
    <w:rsid w:val="009C5635"/>
    <w:rsid w:val="009C75C6"/>
    <w:rsid w:val="009C79C5"/>
    <w:rsid w:val="009D3608"/>
    <w:rsid w:val="009D4D72"/>
    <w:rsid w:val="009D6BCB"/>
    <w:rsid w:val="009D6FDD"/>
    <w:rsid w:val="009E11D4"/>
    <w:rsid w:val="009E4B49"/>
    <w:rsid w:val="009E6E09"/>
    <w:rsid w:val="009E78DA"/>
    <w:rsid w:val="009F232F"/>
    <w:rsid w:val="009F2452"/>
    <w:rsid w:val="009F262C"/>
    <w:rsid w:val="009F6CD9"/>
    <w:rsid w:val="009F70FB"/>
    <w:rsid w:val="00A00BB9"/>
    <w:rsid w:val="00A01EC1"/>
    <w:rsid w:val="00A02A64"/>
    <w:rsid w:val="00A041DF"/>
    <w:rsid w:val="00A07B31"/>
    <w:rsid w:val="00A103AB"/>
    <w:rsid w:val="00A105EC"/>
    <w:rsid w:val="00A13295"/>
    <w:rsid w:val="00A140D4"/>
    <w:rsid w:val="00A14E70"/>
    <w:rsid w:val="00A15147"/>
    <w:rsid w:val="00A15675"/>
    <w:rsid w:val="00A212A3"/>
    <w:rsid w:val="00A2401C"/>
    <w:rsid w:val="00A24073"/>
    <w:rsid w:val="00A242F6"/>
    <w:rsid w:val="00A245FD"/>
    <w:rsid w:val="00A24642"/>
    <w:rsid w:val="00A277C1"/>
    <w:rsid w:val="00A27856"/>
    <w:rsid w:val="00A2790A"/>
    <w:rsid w:val="00A300CE"/>
    <w:rsid w:val="00A3205C"/>
    <w:rsid w:val="00A32A02"/>
    <w:rsid w:val="00A37420"/>
    <w:rsid w:val="00A37689"/>
    <w:rsid w:val="00A37ED4"/>
    <w:rsid w:val="00A41071"/>
    <w:rsid w:val="00A45C8E"/>
    <w:rsid w:val="00A54169"/>
    <w:rsid w:val="00A54869"/>
    <w:rsid w:val="00A549A1"/>
    <w:rsid w:val="00A571B8"/>
    <w:rsid w:val="00A57F1D"/>
    <w:rsid w:val="00A57FEC"/>
    <w:rsid w:val="00A60331"/>
    <w:rsid w:val="00A6213C"/>
    <w:rsid w:val="00A6452C"/>
    <w:rsid w:val="00A7027A"/>
    <w:rsid w:val="00A7037C"/>
    <w:rsid w:val="00A71EE7"/>
    <w:rsid w:val="00A72C00"/>
    <w:rsid w:val="00A74AD7"/>
    <w:rsid w:val="00A77294"/>
    <w:rsid w:val="00A8003C"/>
    <w:rsid w:val="00A82719"/>
    <w:rsid w:val="00A85CCB"/>
    <w:rsid w:val="00A86A49"/>
    <w:rsid w:val="00A87216"/>
    <w:rsid w:val="00A87731"/>
    <w:rsid w:val="00A87A79"/>
    <w:rsid w:val="00A92240"/>
    <w:rsid w:val="00A9529E"/>
    <w:rsid w:val="00A952C5"/>
    <w:rsid w:val="00A95FC1"/>
    <w:rsid w:val="00A96EAA"/>
    <w:rsid w:val="00AA06D5"/>
    <w:rsid w:val="00AA34C5"/>
    <w:rsid w:val="00AA3B75"/>
    <w:rsid w:val="00AA425E"/>
    <w:rsid w:val="00AA45D2"/>
    <w:rsid w:val="00AA5ACE"/>
    <w:rsid w:val="00AA64D7"/>
    <w:rsid w:val="00AA6581"/>
    <w:rsid w:val="00AA71AD"/>
    <w:rsid w:val="00AB17E4"/>
    <w:rsid w:val="00AB2AC9"/>
    <w:rsid w:val="00AB402E"/>
    <w:rsid w:val="00AB42AE"/>
    <w:rsid w:val="00AB6449"/>
    <w:rsid w:val="00AB78AA"/>
    <w:rsid w:val="00AB7DAE"/>
    <w:rsid w:val="00AC0A2B"/>
    <w:rsid w:val="00AC50A2"/>
    <w:rsid w:val="00AC61D0"/>
    <w:rsid w:val="00AC6F71"/>
    <w:rsid w:val="00AC7AA6"/>
    <w:rsid w:val="00AD0FCF"/>
    <w:rsid w:val="00AD31FC"/>
    <w:rsid w:val="00AD6E48"/>
    <w:rsid w:val="00AE0417"/>
    <w:rsid w:val="00AE05B7"/>
    <w:rsid w:val="00AE0FC8"/>
    <w:rsid w:val="00AE2086"/>
    <w:rsid w:val="00AE3835"/>
    <w:rsid w:val="00AE3DBD"/>
    <w:rsid w:val="00AE68DE"/>
    <w:rsid w:val="00AE7F8C"/>
    <w:rsid w:val="00AF39EA"/>
    <w:rsid w:val="00AF42DA"/>
    <w:rsid w:val="00AF6C04"/>
    <w:rsid w:val="00B00E90"/>
    <w:rsid w:val="00B03BB2"/>
    <w:rsid w:val="00B07175"/>
    <w:rsid w:val="00B10E5F"/>
    <w:rsid w:val="00B114B5"/>
    <w:rsid w:val="00B118C8"/>
    <w:rsid w:val="00B12B97"/>
    <w:rsid w:val="00B1389D"/>
    <w:rsid w:val="00B13C5D"/>
    <w:rsid w:val="00B14CFE"/>
    <w:rsid w:val="00B16066"/>
    <w:rsid w:val="00B17391"/>
    <w:rsid w:val="00B17634"/>
    <w:rsid w:val="00B218C3"/>
    <w:rsid w:val="00B2262E"/>
    <w:rsid w:val="00B22800"/>
    <w:rsid w:val="00B229FC"/>
    <w:rsid w:val="00B262FD"/>
    <w:rsid w:val="00B32EC6"/>
    <w:rsid w:val="00B333D2"/>
    <w:rsid w:val="00B35353"/>
    <w:rsid w:val="00B401B0"/>
    <w:rsid w:val="00B41BA9"/>
    <w:rsid w:val="00B474CA"/>
    <w:rsid w:val="00B502CC"/>
    <w:rsid w:val="00B5153A"/>
    <w:rsid w:val="00B53207"/>
    <w:rsid w:val="00B55B1B"/>
    <w:rsid w:val="00B608A3"/>
    <w:rsid w:val="00B60A96"/>
    <w:rsid w:val="00B62922"/>
    <w:rsid w:val="00B644BE"/>
    <w:rsid w:val="00B67362"/>
    <w:rsid w:val="00B67D0E"/>
    <w:rsid w:val="00B72B20"/>
    <w:rsid w:val="00B73DDC"/>
    <w:rsid w:val="00B779AF"/>
    <w:rsid w:val="00B80F1F"/>
    <w:rsid w:val="00B831B5"/>
    <w:rsid w:val="00B8489D"/>
    <w:rsid w:val="00B86354"/>
    <w:rsid w:val="00B90831"/>
    <w:rsid w:val="00B90A8D"/>
    <w:rsid w:val="00B91571"/>
    <w:rsid w:val="00B9218F"/>
    <w:rsid w:val="00B9395C"/>
    <w:rsid w:val="00B94116"/>
    <w:rsid w:val="00B94834"/>
    <w:rsid w:val="00BA0729"/>
    <w:rsid w:val="00BA27CD"/>
    <w:rsid w:val="00BA42EC"/>
    <w:rsid w:val="00BA4FF0"/>
    <w:rsid w:val="00BB00CB"/>
    <w:rsid w:val="00BB1D90"/>
    <w:rsid w:val="00BB29D3"/>
    <w:rsid w:val="00BB2B2A"/>
    <w:rsid w:val="00BB5531"/>
    <w:rsid w:val="00BB5779"/>
    <w:rsid w:val="00BC1F6F"/>
    <w:rsid w:val="00BC33DF"/>
    <w:rsid w:val="00BC5C12"/>
    <w:rsid w:val="00BD2E92"/>
    <w:rsid w:val="00BD3736"/>
    <w:rsid w:val="00BD3CD7"/>
    <w:rsid w:val="00BD3F89"/>
    <w:rsid w:val="00BD5582"/>
    <w:rsid w:val="00BD55D8"/>
    <w:rsid w:val="00BD5652"/>
    <w:rsid w:val="00BD56AD"/>
    <w:rsid w:val="00BD7A10"/>
    <w:rsid w:val="00BE04B3"/>
    <w:rsid w:val="00BE3078"/>
    <w:rsid w:val="00BE5087"/>
    <w:rsid w:val="00BE5DCA"/>
    <w:rsid w:val="00BE6CEA"/>
    <w:rsid w:val="00BE712B"/>
    <w:rsid w:val="00BF0733"/>
    <w:rsid w:val="00BF1336"/>
    <w:rsid w:val="00BF272B"/>
    <w:rsid w:val="00C017A4"/>
    <w:rsid w:val="00C023AC"/>
    <w:rsid w:val="00C03DBF"/>
    <w:rsid w:val="00C062DC"/>
    <w:rsid w:val="00C06914"/>
    <w:rsid w:val="00C06971"/>
    <w:rsid w:val="00C07822"/>
    <w:rsid w:val="00C07A84"/>
    <w:rsid w:val="00C11EE2"/>
    <w:rsid w:val="00C1262D"/>
    <w:rsid w:val="00C1369B"/>
    <w:rsid w:val="00C13E93"/>
    <w:rsid w:val="00C14241"/>
    <w:rsid w:val="00C161B1"/>
    <w:rsid w:val="00C219DE"/>
    <w:rsid w:val="00C240CE"/>
    <w:rsid w:val="00C27DB6"/>
    <w:rsid w:val="00C302B2"/>
    <w:rsid w:val="00C3071E"/>
    <w:rsid w:val="00C341D7"/>
    <w:rsid w:val="00C34940"/>
    <w:rsid w:val="00C35D41"/>
    <w:rsid w:val="00C410CD"/>
    <w:rsid w:val="00C426BB"/>
    <w:rsid w:val="00C42A8A"/>
    <w:rsid w:val="00C42CEA"/>
    <w:rsid w:val="00C43DAD"/>
    <w:rsid w:val="00C44882"/>
    <w:rsid w:val="00C44C9E"/>
    <w:rsid w:val="00C45732"/>
    <w:rsid w:val="00C47535"/>
    <w:rsid w:val="00C479D1"/>
    <w:rsid w:val="00C51FCA"/>
    <w:rsid w:val="00C521D4"/>
    <w:rsid w:val="00C56904"/>
    <w:rsid w:val="00C64FDC"/>
    <w:rsid w:val="00C669D0"/>
    <w:rsid w:val="00C66D7B"/>
    <w:rsid w:val="00C70A1B"/>
    <w:rsid w:val="00C711EE"/>
    <w:rsid w:val="00C72134"/>
    <w:rsid w:val="00C72DFA"/>
    <w:rsid w:val="00C731BB"/>
    <w:rsid w:val="00C746CA"/>
    <w:rsid w:val="00C75086"/>
    <w:rsid w:val="00C7513C"/>
    <w:rsid w:val="00C75319"/>
    <w:rsid w:val="00C76721"/>
    <w:rsid w:val="00C81162"/>
    <w:rsid w:val="00C82CCB"/>
    <w:rsid w:val="00C85AD3"/>
    <w:rsid w:val="00C85EEF"/>
    <w:rsid w:val="00C8739C"/>
    <w:rsid w:val="00C901CE"/>
    <w:rsid w:val="00C91EE3"/>
    <w:rsid w:val="00C920C2"/>
    <w:rsid w:val="00C9536D"/>
    <w:rsid w:val="00C96189"/>
    <w:rsid w:val="00C97387"/>
    <w:rsid w:val="00CA05CB"/>
    <w:rsid w:val="00CA1C39"/>
    <w:rsid w:val="00CA1CD6"/>
    <w:rsid w:val="00CA2399"/>
    <w:rsid w:val="00CA2A79"/>
    <w:rsid w:val="00CB13B0"/>
    <w:rsid w:val="00CB3AD6"/>
    <w:rsid w:val="00CB60D3"/>
    <w:rsid w:val="00CC0A38"/>
    <w:rsid w:val="00CC0D7D"/>
    <w:rsid w:val="00CC1C35"/>
    <w:rsid w:val="00CC43D5"/>
    <w:rsid w:val="00CC4793"/>
    <w:rsid w:val="00CC50DB"/>
    <w:rsid w:val="00CC784B"/>
    <w:rsid w:val="00CD13EC"/>
    <w:rsid w:val="00CD241A"/>
    <w:rsid w:val="00CD2899"/>
    <w:rsid w:val="00CD3166"/>
    <w:rsid w:val="00CD63E6"/>
    <w:rsid w:val="00CD73F0"/>
    <w:rsid w:val="00CE0880"/>
    <w:rsid w:val="00CE19E7"/>
    <w:rsid w:val="00CE2A71"/>
    <w:rsid w:val="00CE33AD"/>
    <w:rsid w:val="00CE4ECE"/>
    <w:rsid w:val="00CE519F"/>
    <w:rsid w:val="00CE5555"/>
    <w:rsid w:val="00CE7CC3"/>
    <w:rsid w:val="00CF118D"/>
    <w:rsid w:val="00CF245D"/>
    <w:rsid w:val="00CF2678"/>
    <w:rsid w:val="00CF27B9"/>
    <w:rsid w:val="00CF692B"/>
    <w:rsid w:val="00CF6D1A"/>
    <w:rsid w:val="00CF7468"/>
    <w:rsid w:val="00D00B98"/>
    <w:rsid w:val="00D0269B"/>
    <w:rsid w:val="00D04B53"/>
    <w:rsid w:val="00D050DF"/>
    <w:rsid w:val="00D057FD"/>
    <w:rsid w:val="00D0620D"/>
    <w:rsid w:val="00D10364"/>
    <w:rsid w:val="00D10530"/>
    <w:rsid w:val="00D120EC"/>
    <w:rsid w:val="00D15CD1"/>
    <w:rsid w:val="00D23D0A"/>
    <w:rsid w:val="00D2706A"/>
    <w:rsid w:val="00D32834"/>
    <w:rsid w:val="00D3314B"/>
    <w:rsid w:val="00D33F2A"/>
    <w:rsid w:val="00D341D0"/>
    <w:rsid w:val="00D3457E"/>
    <w:rsid w:val="00D34D21"/>
    <w:rsid w:val="00D362D0"/>
    <w:rsid w:val="00D41099"/>
    <w:rsid w:val="00D45706"/>
    <w:rsid w:val="00D468A3"/>
    <w:rsid w:val="00D50897"/>
    <w:rsid w:val="00D5326C"/>
    <w:rsid w:val="00D60531"/>
    <w:rsid w:val="00D60A31"/>
    <w:rsid w:val="00D61979"/>
    <w:rsid w:val="00D64373"/>
    <w:rsid w:val="00D65262"/>
    <w:rsid w:val="00D66E86"/>
    <w:rsid w:val="00D70610"/>
    <w:rsid w:val="00D75580"/>
    <w:rsid w:val="00D75822"/>
    <w:rsid w:val="00D7744B"/>
    <w:rsid w:val="00D813D8"/>
    <w:rsid w:val="00D8157A"/>
    <w:rsid w:val="00D82636"/>
    <w:rsid w:val="00D86105"/>
    <w:rsid w:val="00D92386"/>
    <w:rsid w:val="00D923BB"/>
    <w:rsid w:val="00D936E5"/>
    <w:rsid w:val="00D9490B"/>
    <w:rsid w:val="00D95907"/>
    <w:rsid w:val="00D96C4C"/>
    <w:rsid w:val="00DA2617"/>
    <w:rsid w:val="00DA2769"/>
    <w:rsid w:val="00DA3AAD"/>
    <w:rsid w:val="00DA532E"/>
    <w:rsid w:val="00DA5CB1"/>
    <w:rsid w:val="00DA6F6D"/>
    <w:rsid w:val="00DA75B9"/>
    <w:rsid w:val="00DB0EFA"/>
    <w:rsid w:val="00DB2079"/>
    <w:rsid w:val="00DB66C7"/>
    <w:rsid w:val="00DB7595"/>
    <w:rsid w:val="00DC2276"/>
    <w:rsid w:val="00DC4A7B"/>
    <w:rsid w:val="00DC6CB9"/>
    <w:rsid w:val="00DD0BC6"/>
    <w:rsid w:val="00DD217D"/>
    <w:rsid w:val="00DD5205"/>
    <w:rsid w:val="00DD686F"/>
    <w:rsid w:val="00DD74FD"/>
    <w:rsid w:val="00DE03A9"/>
    <w:rsid w:val="00DE13C9"/>
    <w:rsid w:val="00DE1C70"/>
    <w:rsid w:val="00DE260A"/>
    <w:rsid w:val="00DE4D5E"/>
    <w:rsid w:val="00DE6695"/>
    <w:rsid w:val="00DE74AB"/>
    <w:rsid w:val="00DE7B49"/>
    <w:rsid w:val="00DF5382"/>
    <w:rsid w:val="00DF5D3B"/>
    <w:rsid w:val="00DF61F9"/>
    <w:rsid w:val="00E02B47"/>
    <w:rsid w:val="00E05A2B"/>
    <w:rsid w:val="00E05A4B"/>
    <w:rsid w:val="00E05A90"/>
    <w:rsid w:val="00E06B63"/>
    <w:rsid w:val="00E06DE2"/>
    <w:rsid w:val="00E07E97"/>
    <w:rsid w:val="00E10D8F"/>
    <w:rsid w:val="00E10E78"/>
    <w:rsid w:val="00E13DAE"/>
    <w:rsid w:val="00E14433"/>
    <w:rsid w:val="00E14740"/>
    <w:rsid w:val="00E14C07"/>
    <w:rsid w:val="00E1537B"/>
    <w:rsid w:val="00E161FE"/>
    <w:rsid w:val="00E17969"/>
    <w:rsid w:val="00E20BE7"/>
    <w:rsid w:val="00E211E0"/>
    <w:rsid w:val="00E219BD"/>
    <w:rsid w:val="00E2256E"/>
    <w:rsid w:val="00E31612"/>
    <w:rsid w:val="00E36D04"/>
    <w:rsid w:val="00E40053"/>
    <w:rsid w:val="00E43956"/>
    <w:rsid w:val="00E43BF1"/>
    <w:rsid w:val="00E44636"/>
    <w:rsid w:val="00E47777"/>
    <w:rsid w:val="00E511BB"/>
    <w:rsid w:val="00E53050"/>
    <w:rsid w:val="00E557D5"/>
    <w:rsid w:val="00E55CAE"/>
    <w:rsid w:val="00E56A16"/>
    <w:rsid w:val="00E57780"/>
    <w:rsid w:val="00E6055B"/>
    <w:rsid w:val="00E6296F"/>
    <w:rsid w:val="00E65571"/>
    <w:rsid w:val="00E659D8"/>
    <w:rsid w:val="00E659DA"/>
    <w:rsid w:val="00E71310"/>
    <w:rsid w:val="00E7140F"/>
    <w:rsid w:val="00E73E69"/>
    <w:rsid w:val="00E74792"/>
    <w:rsid w:val="00E75904"/>
    <w:rsid w:val="00E766EA"/>
    <w:rsid w:val="00E76D22"/>
    <w:rsid w:val="00E77BF6"/>
    <w:rsid w:val="00E77F48"/>
    <w:rsid w:val="00E8104A"/>
    <w:rsid w:val="00E8176B"/>
    <w:rsid w:val="00E81875"/>
    <w:rsid w:val="00E82AF9"/>
    <w:rsid w:val="00E83522"/>
    <w:rsid w:val="00E848F2"/>
    <w:rsid w:val="00E86681"/>
    <w:rsid w:val="00E8794E"/>
    <w:rsid w:val="00E932A6"/>
    <w:rsid w:val="00E95027"/>
    <w:rsid w:val="00E95835"/>
    <w:rsid w:val="00E9602E"/>
    <w:rsid w:val="00E96E99"/>
    <w:rsid w:val="00EA0AAF"/>
    <w:rsid w:val="00EA3BF0"/>
    <w:rsid w:val="00EA5A45"/>
    <w:rsid w:val="00EA68D3"/>
    <w:rsid w:val="00EB0B22"/>
    <w:rsid w:val="00EB1268"/>
    <w:rsid w:val="00EB2445"/>
    <w:rsid w:val="00EB36A2"/>
    <w:rsid w:val="00EB5C38"/>
    <w:rsid w:val="00EC1A4A"/>
    <w:rsid w:val="00EC57D8"/>
    <w:rsid w:val="00EC6D9F"/>
    <w:rsid w:val="00ED0117"/>
    <w:rsid w:val="00ED1782"/>
    <w:rsid w:val="00ED1F0A"/>
    <w:rsid w:val="00ED2DAB"/>
    <w:rsid w:val="00ED34A9"/>
    <w:rsid w:val="00ED4225"/>
    <w:rsid w:val="00ED6A2C"/>
    <w:rsid w:val="00EE0DAD"/>
    <w:rsid w:val="00EE0F81"/>
    <w:rsid w:val="00EE1D58"/>
    <w:rsid w:val="00EE3435"/>
    <w:rsid w:val="00EE49AA"/>
    <w:rsid w:val="00EE7210"/>
    <w:rsid w:val="00EE7634"/>
    <w:rsid w:val="00EF18FE"/>
    <w:rsid w:val="00EF4321"/>
    <w:rsid w:val="00EF5918"/>
    <w:rsid w:val="00EF6E9F"/>
    <w:rsid w:val="00F0214B"/>
    <w:rsid w:val="00F03018"/>
    <w:rsid w:val="00F05C77"/>
    <w:rsid w:val="00F07612"/>
    <w:rsid w:val="00F113B0"/>
    <w:rsid w:val="00F1243B"/>
    <w:rsid w:val="00F12CB1"/>
    <w:rsid w:val="00F12F87"/>
    <w:rsid w:val="00F1315C"/>
    <w:rsid w:val="00F14AB5"/>
    <w:rsid w:val="00F16D83"/>
    <w:rsid w:val="00F22156"/>
    <w:rsid w:val="00F238FC"/>
    <w:rsid w:val="00F30315"/>
    <w:rsid w:val="00F306A8"/>
    <w:rsid w:val="00F30E0C"/>
    <w:rsid w:val="00F3577F"/>
    <w:rsid w:val="00F409DC"/>
    <w:rsid w:val="00F417C0"/>
    <w:rsid w:val="00F4562D"/>
    <w:rsid w:val="00F4598A"/>
    <w:rsid w:val="00F4695E"/>
    <w:rsid w:val="00F52369"/>
    <w:rsid w:val="00F533AE"/>
    <w:rsid w:val="00F560E5"/>
    <w:rsid w:val="00F57C9D"/>
    <w:rsid w:val="00F6183C"/>
    <w:rsid w:val="00F63516"/>
    <w:rsid w:val="00F66941"/>
    <w:rsid w:val="00F66BE6"/>
    <w:rsid w:val="00F676E9"/>
    <w:rsid w:val="00F71D51"/>
    <w:rsid w:val="00F734D9"/>
    <w:rsid w:val="00F76F60"/>
    <w:rsid w:val="00F77CB8"/>
    <w:rsid w:val="00F80E01"/>
    <w:rsid w:val="00F8102D"/>
    <w:rsid w:val="00F81719"/>
    <w:rsid w:val="00F8235B"/>
    <w:rsid w:val="00F84BE2"/>
    <w:rsid w:val="00F856F9"/>
    <w:rsid w:val="00F90055"/>
    <w:rsid w:val="00F90A04"/>
    <w:rsid w:val="00F92866"/>
    <w:rsid w:val="00F93A73"/>
    <w:rsid w:val="00F95F01"/>
    <w:rsid w:val="00F97D9D"/>
    <w:rsid w:val="00FA0719"/>
    <w:rsid w:val="00FA0F1F"/>
    <w:rsid w:val="00FA351C"/>
    <w:rsid w:val="00FA3D24"/>
    <w:rsid w:val="00FA4449"/>
    <w:rsid w:val="00FA4CCD"/>
    <w:rsid w:val="00FA509F"/>
    <w:rsid w:val="00FA6E9B"/>
    <w:rsid w:val="00FA71D8"/>
    <w:rsid w:val="00FB113A"/>
    <w:rsid w:val="00FB2A22"/>
    <w:rsid w:val="00FB319F"/>
    <w:rsid w:val="00FB4631"/>
    <w:rsid w:val="00FC4AAD"/>
    <w:rsid w:val="00FC576F"/>
    <w:rsid w:val="00FC7558"/>
    <w:rsid w:val="00FC7C54"/>
    <w:rsid w:val="00FD10D7"/>
    <w:rsid w:val="00FD2502"/>
    <w:rsid w:val="00FD5837"/>
    <w:rsid w:val="00FD620D"/>
    <w:rsid w:val="00FD7AFA"/>
    <w:rsid w:val="00FE2188"/>
    <w:rsid w:val="00FE285C"/>
    <w:rsid w:val="00FF121D"/>
    <w:rsid w:val="00FF3319"/>
    <w:rsid w:val="00FF6321"/>
    <w:rsid w:val="00FF6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CF9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rPr>
      <w:rFonts w:eastAsia="Times New Roman"/>
      <w:sz w:val="24"/>
      <w:szCs w:val="24"/>
    </w:rPr>
  </w:style>
  <w:style w:type="paragraph" w:styleId="Heading1">
    <w:name w:val="heading 1"/>
    <w:basedOn w:val="Chng"/>
    <w:next w:val="Normal"/>
    <w:link w:val="Heading1Char"/>
    <w:autoRedefine/>
    <w:uiPriority w:val="9"/>
    <w:qFormat/>
    <w:rsid w:val="00780EBD"/>
    <w:pPr>
      <w:numPr>
        <w:numId w:val="9"/>
      </w:numPr>
      <w:tabs>
        <w:tab w:val="clear" w:pos="6379"/>
      </w:tabs>
      <w:jc w:val="center"/>
      <w:outlineLvl w:val="0"/>
    </w:pPr>
  </w:style>
  <w:style w:type="paragraph" w:styleId="Heading2">
    <w:name w:val="heading 2"/>
    <w:basedOn w:val="Chng"/>
    <w:next w:val="Normal"/>
    <w:link w:val="Heading2Char"/>
    <w:uiPriority w:val="9"/>
    <w:unhideWhenUsed/>
    <w:qFormat/>
    <w:rsid w:val="00205CCC"/>
    <w:pPr>
      <w:numPr>
        <w:ilvl w:val="1"/>
        <w:numId w:val="10"/>
      </w:numPr>
      <w:tabs>
        <w:tab w:val="clear" w:pos="6379"/>
        <w:tab w:val="left" w:pos="567"/>
      </w:tabs>
      <w:ind w:left="578" w:hanging="578"/>
      <w:outlineLvl w:val="1"/>
    </w:pPr>
    <w:rPr>
      <w:sz w:val="26"/>
      <w:szCs w:val="26"/>
      <w:lang w:val="vi-VN"/>
    </w:rPr>
  </w:style>
  <w:style w:type="paragraph" w:styleId="Heading3">
    <w:name w:val="heading 3"/>
    <w:basedOn w:val="Chng"/>
    <w:next w:val="Normal"/>
    <w:link w:val="Heading3Char"/>
    <w:uiPriority w:val="9"/>
    <w:unhideWhenUsed/>
    <w:qFormat/>
    <w:rsid w:val="000C5C82"/>
    <w:pPr>
      <w:numPr>
        <w:ilvl w:val="2"/>
        <w:numId w:val="42"/>
      </w:numPr>
      <w:tabs>
        <w:tab w:val="clear" w:pos="6379"/>
        <w:tab w:val="left" w:pos="1134"/>
      </w:tabs>
      <w:ind w:left="341" w:hanging="57"/>
      <w:outlineLvl w:val="2"/>
    </w:pPr>
    <w:rPr>
      <w:i/>
      <w:sz w:val="26"/>
      <w:szCs w:val="26"/>
    </w:rPr>
  </w:style>
  <w:style w:type="paragraph" w:styleId="Heading4">
    <w:name w:val="heading 4"/>
    <w:basedOn w:val="Nidungvnbn"/>
    <w:next w:val="Normal"/>
    <w:link w:val="Heading4Char"/>
    <w:uiPriority w:val="9"/>
    <w:unhideWhenUsed/>
    <w:qFormat/>
    <w:rsid w:val="0057508B"/>
    <w:pPr>
      <w:numPr>
        <w:ilvl w:val="3"/>
        <w:numId w:val="1"/>
      </w:numPr>
      <w:tabs>
        <w:tab w:val="left" w:pos="1560"/>
      </w:tabs>
      <w:ind w:left="1304" w:hanging="731"/>
      <w:outlineLvl w:val="3"/>
    </w:pPr>
  </w:style>
  <w:style w:type="paragraph" w:styleId="Heading5">
    <w:name w:val="heading 5"/>
    <w:basedOn w:val="Normal"/>
    <w:next w:val="Normal"/>
    <w:link w:val="Heading5Char"/>
    <w:uiPriority w:val="9"/>
    <w:semiHidden/>
    <w:unhideWhenUsed/>
    <w:qFormat/>
    <w:rsid w:val="00CA05CB"/>
    <w:pPr>
      <w:keepNext/>
      <w:keepLines/>
      <w:spacing w:before="200"/>
      <w:ind w:left="1008" w:hanging="1008"/>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A05CB"/>
    <w:pPr>
      <w:keepNext/>
      <w:keepLines/>
      <w:spacing w:before="200"/>
      <w:ind w:left="1152" w:hanging="1152"/>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A05CB"/>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05CB"/>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05CB"/>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link w:val="BalloonText"/>
    <w:uiPriority w:val="99"/>
    <w:semiHidden/>
    <w:rsid w:val="003218FF"/>
    <w:rPr>
      <w:rFonts w:ascii="Tahoma" w:eastAsia="Times New Roman" w:hAnsi="Tahoma" w:cs="Tahoma"/>
      <w:sz w:val="16"/>
      <w:szCs w:val="16"/>
    </w:rPr>
  </w:style>
  <w:style w:type="character" w:styleId="CommentReference">
    <w:name w:val="annotation reference"/>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pPr>
    <w:rPr>
      <w:rFonts w:eastAsia="Times New Roman"/>
      <w:color w:val="000000"/>
      <w:sz w:val="24"/>
      <w:szCs w:val="24"/>
    </w:rPr>
  </w:style>
  <w:style w:type="character" w:customStyle="1" w:styleId="NidungvnbnChar">
    <w:name w:val="Nội dung văn bản Char"/>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link w:val="Tiumccp2"/>
    <w:rsid w:val="002E5E26"/>
    <w:rPr>
      <w:rFonts w:eastAsia="Times New Roman" w:cs="Times New Roman"/>
      <w:b/>
      <w:i/>
      <w:sz w:val="28"/>
      <w:szCs w:val="26"/>
    </w:rPr>
  </w:style>
  <w:style w:type="character" w:customStyle="1" w:styleId="Heading1Char">
    <w:name w:val="Heading 1 Char"/>
    <w:link w:val="Heading1"/>
    <w:uiPriority w:val="9"/>
    <w:rsid w:val="00780EBD"/>
    <w:rPr>
      <w:rFonts w:eastAsia="Times New Roman"/>
      <w:b/>
      <w:sz w:val="32"/>
      <w:szCs w:val="32"/>
    </w:rPr>
  </w:style>
  <w:style w:type="character" w:customStyle="1" w:styleId="Tiumccp3Char">
    <w:name w:val="Tiểu mục cấp 3 Char"/>
    <w:link w:val="Tiumccp3"/>
    <w:rsid w:val="002E5E26"/>
    <w:rPr>
      <w:rFonts w:eastAsia="Times New Roman" w:cs="Times New Roman"/>
      <w:sz w:val="28"/>
      <w:szCs w:val="26"/>
    </w:rPr>
  </w:style>
  <w:style w:type="paragraph" w:styleId="TOC1">
    <w:name w:val="toc 1"/>
    <w:basedOn w:val="Normal"/>
    <w:next w:val="Normal"/>
    <w:autoRedefine/>
    <w:uiPriority w:val="39"/>
    <w:unhideWhenUsed/>
    <w:qFormat/>
    <w:rsid w:val="006B6321"/>
    <w:pPr>
      <w:tabs>
        <w:tab w:val="right" w:leader="dot" w:pos="8777"/>
      </w:tabs>
      <w:spacing w:line="360" w:lineRule="auto"/>
    </w:pPr>
    <w:rPr>
      <w:b/>
      <w:sz w:val="26"/>
    </w:rPr>
  </w:style>
  <w:style w:type="paragraph" w:styleId="TOC2">
    <w:name w:val="toc 2"/>
    <w:basedOn w:val="Normal"/>
    <w:next w:val="Normal"/>
    <w:autoRedefine/>
    <w:uiPriority w:val="39"/>
    <w:unhideWhenUsed/>
    <w:rsid w:val="00487130"/>
    <w:pPr>
      <w:tabs>
        <w:tab w:val="left" w:pos="851"/>
        <w:tab w:val="right" w:leader="dot" w:pos="8777"/>
      </w:tabs>
      <w:spacing w:line="360" w:lineRule="auto"/>
      <w:ind w:left="113"/>
    </w:pPr>
    <w:rPr>
      <w:sz w:val="26"/>
    </w:rPr>
  </w:style>
  <w:style w:type="paragraph" w:styleId="TOC3">
    <w:name w:val="toc 3"/>
    <w:basedOn w:val="Normal"/>
    <w:next w:val="Normal"/>
    <w:autoRedefine/>
    <w:uiPriority w:val="39"/>
    <w:unhideWhenUsed/>
    <w:rsid w:val="00487130"/>
    <w:pPr>
      <w:tabs>
        <w:tab w:val="left" w:pos="1134"/>
        <w:tab w:val="right" w:leader="dot" w:pos="8777"/>
      </w:tabs>
      <w:spacing w:line="360" w:lineRule="auto"/>
      <w:ind w:left="227"/>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link w:val="Heading2"/>
    <w:uiPriority w:val="9"/>
    <w:rsid w:val="00205CCC"/>
    <w:rPr>
      <w:rFonts w:eastAsia="Times New Roman"/>
      <w:b/>
      <w:sz w:val="26"/>
      <w:szCs w:val="26"/>
      <w:lang w:val="vi-VN"/>
    </w:rPr>
  </w:style>
  <w:style w:type="character" w:customStyle="1" w:styleId="Heading3Char">
    <w:name w:val="Heading 3 Char"/>
    <w:link w:val="Heading3"/>
    <w:uiPriority w:val="9"/>
    <w:rsid w:val="000C5C82"/>
    <w:rPr>
      <w:rFonts w:eastAsia="Times New Roman"/>
      <w:b/>
      <w:i/>
      <w:sz w:val="26"/>
      <w:szCs w:val="26"/>
    </w:rPr>
  </w:style>
  <w:style w:type="character" w:customStyle="1" w:styleId="Heading4Char">
    <w:name w:val="Heading 4 Char"/>
    <w:link w:val="Heading4"/>
    <w:uiPriority w:val="9"/>
    <w:rsid w:val="0057508B"/>
    <w:rPr>
      <w:rFonts w:eastAsia="Times New Roman"/>
      <w:sz w:val="26"/>
      <w:szCs w:val="26"/>
    </w:rPr>
  </w:style>
  <w:style w:type="character" w:styleId="Hyperlink">
    <w:name w:val="Hyperlink"/>
    <w:uiPriority w:val="99"/>
    <w:unhideWhenUsed/>
    <w:rsid w:val="00C75086"/>
    <w:rPr>
      <w:color w:val="0000FF"/>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link w:val="Bngbiu-nidung"/>
    <w:rsid w:val="00207DC2"/>
    <w:rPr>
      <w:rFonts w:eastAsia="Times New Roman" w:cs="Times New Roman"/>
      <w:sz w:val="26"/>
      <w:szCs w:val="26"/>
    </w:rPr>
  </w:style>
  <w:style w:type="character" w:styleId="Strong">
    <w:name w:val="Strong"/>
    <w:uiPriority w:val="22"/>
    <w:qFormat/>
    <w:rsid w:val="00207DC2"/>
    <w:rPr>
      <w:b/>
      <w:bCs/>
    </w:rPr>
  </w:style>
  <w:style w:type="character" w:styleId="Emphasis">
    <w:name w:val="Emphasis"/>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rPr>
  </w:style>
  <w:style w:type="paragraph" w:styleId="ListParagraph">
    <w:name w:val="List Paragraph"/>
    <w:basedOn w:val="Normal"/>
    <w:uiPriority w:val="34"/>
    <w:qFormat/>
    <w:rsid w:val="008C0C16"/>
    <w:pPr>
      <w:ind w:left="720"/>
    </w:pPr>
  </w:style>
  <w:style w:type="character" w:styleId="PlaceholderText">
    <w:name w:val="Placeholder Text"/>
    <w:basedOn w:val="DefaultParagraphFont"/>
    <w:uiPriority w:val="99"/>
    <w:semiHidden/>
    <w:rsid w:val="004105F0"/>
    <w:rPr>
      <w:color w:val="808080"/>
    </w:rPr>
  </w:style>
  <w:style w:type="character" w:customStyle="1" w:styleId="fontstyle01">
    <w:name w:val="fontstyle01"/>
    <w:basedOn w:val="DefaultParagraphFont"/>
    <w:rsid w:val="00E43956"/>
    <w:rPr>
      <w:rFonts w:ascii="CIDFont+F2" w:hAnsi="CIDFont+F2" w:hint="default"/>
      <w:b w:val="0"/>
      <w:bCs w:val="0"/>
      <w:i w:val="0"/>
      <w:iCs w:val="0"/>
      <w:color w:val="000000"/>
      <w:sz w:val="24"/>
      <w:szCs w:val="24"/>
    </w:rPr>
  </w:style>
  <w:style w:type="character" w:customStyle="1" w:styleId="fontstyle21">
    <w:name w:val="fontstyle21"/>
    <w:basedOn w:val="DefaultParagraphFont"/>
    <w:rsid w:val="00E43956"/>
    <w:rPr>
      <w:rFonts w:ascii="CIDFont+F1" w:hAnsi="CIDFont+F1" w:hint="default"/>
      <w:b/>
      <w:bCs/>
      <w:i w:val="0"/>
      <w:iCs w:val="0"/>
      <w:color w:val="000000"/>
      <w:sz w:val="24"/>
      <w:szCs w:val="24"/>
    </w:rPr>
  </w:style>
  <w:style w:type="character" w:customStyle="1" w:styleId="fontstyle31">
    <w:name w:val="fontstyle31"/>
    <w:basedOn w:val="DefaultParagraphFont"/>
    <w:rsid w:val="00E43956"/>
    <w:rPr>
      <w:rFonts w:ascii="CIDFont+F6" w:hAnsi="CIDFont+F6" w:hint="default"/>
      <w:b w:val="0"/>
      <w:bCs w:val="0"/>
      <w:i/>
      <w:iCs/>
      <w:color w:val="000000"/>
      <w:sz w:val="24"/>
      <w:szCs w:val="24"/>
    </w:rPr>
  </w:style>
  <w:style w:type="character" w:customStyle="1" w:styleId="Heading5Char">
    <w:name w:val="Heading 5 Char"/>
    <w:basedOn w:val="DefaultParagraphFont"/>
    <w:link w:val="Heading5"/>
    <w:uiPriority w:val="9"/>
    <w:semiHidden/>
    <w:rsid w:val="00CA05CB"/>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CA05CB"/>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CA05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A05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CA05CB"/>
    <w:rPr>
      <w:rFonts w:asciiTheme="majorHAnsi" w:eastAsiaTheme="majorEastAsia" w:hAnsiTheme="majorHAnsi" w:cstheme="majorBidi"/>
      <w:i/>
      <w:iCs/>
      <w:color w:val="404040" w:themeColor="text1" w:themeTint="BF"/>
    </w:rPr>
  </w:style>
  <w:style w:type="paragraph" w:styleId="Bibliography">
    <w:name w:val="Bibliography"/>
    <w:basedOn w:val="Normal"/>
    <w:next w:val="Normal"/>
    <w:uiPriority w:val="37"/>
    <w:unhideWhenUsed/>
    <w:rsid w:val="00CA05CB"/>
  </w:style>
  <w:style w:type="character" w:customStyle="1" w:styleId="rynqvb">
    <w:name w:val="rynqvb"/>
    <w:basedOn w:val="DefaultParagraphFont"/>
    <w:rsid w:val="00FA509F"/>
  </w:style>
  <w:style w:type="character" w:customStyle="1" w:styleId="jsgrdq">
    <w:name w:val="jsgrdq"/>
    <w:basedOn w:val="DefaultParagraphFont"/>
    <w:rsid w:val="008D4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rPr>
      <w:rFonts w:eastAsia="Times New Roman"/>
      <w:sz w:val="24"/>
      <w:szCs w:val="24"/>
    </w:rPr>
  </w:style>
  <w:style w:type="paragraph" w:styleId="Heading1">
    <w:name w:val="heading 1"/>
    <w:basedOn w:val="Chng"/>
    <w:next w:val="Normal"/>
    <w:link w:val="Heading1Char"/>
    <w:autoRedefine/>
    <w:uiPriority w:val="9"/>
    <w:qFormat/>
    <w:rsid w:val="00780EBD"/>
    <w:pPr>
      <w:numPr>
        <w:numId w:val="9"/>
      </w:numPr>
      <w:tabs>
        <w:tab w:val="clear" w:pos="6379"/>
      </w:tabs>
      <w:jc w:val="center"/>
      <w:outlineLvl w:val="0"/>
    </w:pPr>
  </w:style>
  <w:style w:type="paragraph" w:styleId="Heading2">
    <w:name w:val="heading 2"/>
    <w:basedOn w:val="Chng"/>
    <w:next w:val="Normal"/>
    <w:link w:val="Heading2Char"/>
    <w:uiPriority w:val="9"/>
    <w:unhideWhenUsed/>
    <w:qFormat/>
    <w:rsid w:val="00205CCC"/>
    <w:pPr>
      <w:numPr>
        <w:ilvl w:val="1"/>
        <w:numId w:val="10"/>
      </w:numPr>
      <w:tabs>
        <w:tab w:val="clear" w:pos="6379"/>
        <w:tab w:val="left" w:pos="567"/>
      </w:tabs>
      <w:ind w:left="578" w:hanging="578"/>
      <w:outlineLvl w:val="1"/>
    </w:pPr>
    <w:rPr>
      <w:sz w:val="26"/>
      <w:szCs w:val="26"/>
      <w:lang w:val="vi-VN"/>
    </w:rPr>
  </w:style>
  <w:style w:type="paragraph" w:styleId="Heading3">
    <w:name w:val="heading 3"/>
    <w:basedOn w:val="Chng"/>
    <w:next w:val="Normal"/>
    <w:link w:val="Heading3Char"/>
    <w:uiPriority w:val="9"/>
    <w:unhideWhenUsed/>
    <w:qFormat/>
    <w:rsid w:val="000C5C82"/>
    <w:pPr>
      <w:numPr>
        <w:ilvl w:val="2"/>
        <w:numId w:val="42"/>
      </w:numPr>
      <w:tabs>
        <w:tab w:val="clear" w:pos="6379"/>
        <w:tab w:val="left" w:pos="1134"/>
      </w:tabs>
      <w:ind w:left="341" w:hanging="57"/>
      <w:outlineLvl w:val="2"/>
    </w:pPr>
    <w:rPr>
      <w:i/>
      <w:sz w:val="26"/>
      <w:szCs w:val="26"/>
    </w:rPr>
  </w:style>
  <w:style w:type="paragraph" w:styleId="Heading4">
    <w:name w:val="heading 4"/>
    <w:basedOn w:val="Nidungvnbn"/>
    <w:next w:val="Normal"/>
    <w:link w:val="Heading4Char"/>
    <w:uiPriority w:val="9"/>
    <w:unhideWhenUsed/>
    <w:qFormat/>
    <w:rsid w:val="0057508B"/>
    <w:pPr>
      <w:numPr>
        <w:ilvl w:val="3"/>
        <w:numId w:val="1"/>
      </w:numPr>
      <w:tabs>
        <w:tab w:val="left" w:pos="1560"/>
      </w:tabs>
      <w:ind w:left="1304" w:hanging="731"/>
      <w:outlineLvl w:val="3"/>
    </w:pPr>
  </w:style>
  <w:style w:type="paragraph" w:styleId="Heading5">
    <w:name w:val="heading 5"/>
    <w:basedOn w:val="Normal"/>
    <w:next w:val="Normal"/>
    <w:link w:val="Heading5Char"/>
    <w:uiPriority w:val="9"/>
    <w:semiHidden/>
    <w:unhideWhenUsed/>
    <w:qFormat/>
    <w:rsid w:val="00CA05CB"/>
    <w:pPr>
      <w:keepNext/>
      <w:keepLines/>
      <w:spacing w:before="200"/>
      <w:ind w:left="1008" w:hanging="1008"/>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CA05CB"/>
    <w:pPr>
      <w:keepNext/>
      <w:keepLines/>
      <w:spacing w:before="200"/>
      <w:ind w:left="1152" w:hanging="1152"/>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A05CB"/>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05CB"/>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05CB"/>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link w:val="BalloonText"/>
    <w:uiPriority w:val="99"/>
    <w:semiHidden/>
    <w:rsid w:val="003218FF"/>
    <w:rPr>
      <w:rFonts w:ascii="Tahoma" w:eastAsia="Times New Roman" w:hAnsi="Tahoma" w:cs="Tahoma"/>
      <w:sz w:val="16"/>
      <w:szCs w:val="16"/>
    </w:rPr>
  </w:style>
  <w:style w:type="character" w:styleId="CommentReference">
    <w:name w:val="annotation reference"/>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pPr>
    <w:rPr>
      <w:rFonts w:eastAsia="Times New Roman"/>
      <w:color w:val="000000"/>
      <w:sz w:val="24"/>
      <w:szCs w:val="24"/>
    </w:rPr>
  </w:style>
  <w:style w:type="character" w:customStyle="1" w:styleId="NidungvnbnChar">
    <w:name w:val="Nội dung văn bản Char"/>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link w:val="Footer"/>
    <w:uiPriority w:val="99"/>
    <w:rsid w:val="00453AB1"/>
    <w:rPr>
      <w:rFonts w:eastAsia="Times New Roman" w:cs="Times New Roman"/>
      <w:szCs w:val="24"/>
    </w:rPr>
  </w:style>
  <w:style w:type="paragraph" w:customStyle="1" w:styleId="Chng">
    <w:name w:val="Chương"/>
    <w:basedOn w:val="Normal"/>
    <w:link w:val="ChngChar"/>
    <w:qFormat/>
    <w:rsid w:val="002E5E26"/>
    <w:pPr>
      <w:tabs>
        <w:tab w:val="center" w:pos="6379"/>
      </w:tabs>
      <w:spacing w:line="360" w:lineRule="auto"/>
      <w:ind w:firstLine="720"/>
    </w:pPr>
    <w:rPr>
      <w:b/>
      <w:sz w:val="32"/>
      <w:szCs w:val="32"/>
    </w:rPr>
  </w:style>
  <w:style w:type="paragraph" w:customStyle="1" w:styleId="Tiumccp1">
    <w:name w:val="Tiểu mục cấp 1"/>
    <w:basedOn w:val="Normal"/>
    <w:link w:val="Tiumccp1Char"/>
    <w:qFormat/>
    <w:rsid w:val="002E5E26"/>
    <w:pPr>
      <w:tabs>
        <w:tab w:val="center" w:pos="6379"/>
      </w:tabs>
      <w:spacing w:line="360" w:lineRule="auto"/>
      <w:ind w:firstLine="720"/>
    </w:pPr>
    <w:rPr>
      <w:b/>
      <w:sz w:val="28"/>
      <w:szCs w:val="28"/>
    </w:rPr>
  </w:style>
  <w:style w:type="character" w:customStyle="1" w:styleId="ChngChar">
    <w:name w:val="Chương Char"/>
    <w:link w:val="Chng"/>
    <w:rsid w:val="002E5E26"/>
    <w:rPr>
      <w:rFonts w:eastAsia="Times New Roman" w:cs="Times New Roman"/>
      <w:b/>
      <w:sz w:val="32"/>
      <w:szCs w:val="32"/>
    </w:rPr>
  </w:style>
  <w:style w:type="paragraph" w:customStyle="1" w:styleId="Tiumccp2">
    <w:name w:val="Tiểu mục cấp 2"/>
    <w:basedOn w:val="Normal"/>
    <w:link w:val="Tiumccp2Char"/>
    <w:qFormat/>
    <w:rsid w:val="002E5E26"/>
    <w:pPr>
      <w:tabs>
        <w:tab w:val="center" w:pos="6379"/>
      </w:tabs>
      <w:spacing w:line="360" w:lineRule="auto"/>
      <w:ind w:firstLine="720"/>
    </w:pPr>
    <w:rPr>
      <w:b/>
      <w:i/>
      <w:sz w:val="28"/>
      <w:szCs w:val="26"/>
    </w:rPr>
  </w:style>
  <w:style w:type="character" w:customStyle="1" w:styleId="Tiumccp1Char">
    <w:name w:val="Tiểu mục cấp 1 Char"/>
    <w:link w:val="Tiumccp1"/>
    <w:rsid w:val="002E5E26"/>
    <w:rPr>
      <w:rFonts w:eastAsia="Times New Roman" w:cs="Times New Roman"/>
      <w:b/>
      <w:sz w:val="28"/>
      <w:szCs w:val="28"/>
    </w:rPr>
  </w:style>
  <w:style w:type="paragraph" w:customStyle="1" w:styleId="Tiumccp3">
    <w:name w:val="Tiểu mục cấp 3"/>
    <w:basedOn w:val="Normal"/>
    <w:link w:val="Tiumccp3Char"/>
    <w:qFormat/>
    <w:rsid w:val="002E5E26"/>
    <w:pPr>
      <w:tabs>
        <w:tab w:val="center" w:pos="6379"/>
      </w:tabs>
      <w:spacing w:line="360" w:lineRule="auto"/>
      <w:ind w:firstLine="1004"/>
    </w:pPr>
    <w:rPr>
      <w:sz w:val="28"/>
      <w:szCs w:val="26"/>
    </w:rPr>
  </w:style>
  <w:style w:type="character" w:customStyle="1" w:styleId="Tiumccp2Char">
    <w:name w:val="Tiểu mục cấp 2 Char"/>
    <w:link w:val="Tiumccp2"/>
    <w:rsid w:val="002E5E26"/>
    <w:rPr>
      <w:rFonts w:eastAsia="Times New Roman" w:cs="Times New Roman"/>
      <w:b/>
      <w:i/>
      <w:sz w:val="28"/>
      <w:szCs w:val="26"/>
    </w:rPr>
  </w:style>
  <w:style w:type="character" w:customStyle="1" w:styleId="Heading1Char">
    <w:name w:val="Heading 1 Char"/>
    <w:link w:val="Heading1"/>
    <w:uiPriority w:val="9"/>
    <w:rsid w:val="00780EBD"/>
    <w:rPr>
      <w:rFonts w:eastAsia="Times New Roman"/>
      <w:b/>
      <w:sz w:val="32"/>
      <w:szCs w:val="32"/>
    </w:rPr>
  </w:style>
  <w:style w:type="character" w:customStyle="1" w:styleId="Tiumccp3Char">
    <w:name w:val="Tiểu mục cấp 3 Char"/>
    <w:link w:val="Tiumccp3"/>
    <w:rsid w:val="002E5E26"/>
    <w:rPr>
      <w:rFonts w:eastAsia="Times New Roman" w:cs="Times New Roman"/>
      <w:sz w:val="28"/>
      <w:szCs w:val="26"/>
    </w:rPr>
  </w:style>
  <w:style w:type="paragraph" w:styleId="TOC1">
    <w:name w:val="toc 1"/>
    <w:basedOn w:val="Normal"/>
    <w:next w:val="Normal"/>
    <w:autoRedefine/>
    <w:uiPriority w:val="39"/>
    <w:unhideWhenUsed/>
    <w:qFormat/>
    <w:rsid w:val="006B6321"/>
    <w:pPr>
      <w:tabs>
        <w:tab w:val="right" w:leader="dot" w:pos="8777"/>
      </w:tabs>
      <w:spacing w:line="360" w:lineRule="auto"/>
    </w:pPr>
    <w:rPr>
      <w:b/>
      <w:sz w:val="26"/>
    </w:rPr>
  </w:style>
  <w:style w:type="paragraph" w:styleId="TOC2">
    <w:name w:val="toc 2"/>
    <w:basedOn w:val="Normal"/>
    <w:next w:val="Normal"/>
    <w:autoRedefine/>
    <w:uiPriority w:val="39"/>
    <w:unhideWhenUsed/>
    <w:rsid w:val="00487130"/>
    <w:pPr>
      <w:tabs>
        <w:tab w:val="left" w:pos="851"/>
        <w:tab w:val="right" w:leader="dot" w:pos="8777"/>
      </w:tabs>
      <w:spacing w:line="360" w:lineRule="auto"/>
      <w:ind w:left="113"/>
    </w:pPr>
    <w:rPr>
      <w:sz w:val="26"/>
    </w:rPr>
  </w:style>
  <w:style w:type="paragraph" w:styleId="TOC3">
    <w:name w:val="toc 3"/>
    <w:basedOn w:val="Normal"/>
    <w:next w:val="Normal"/>
    <w:autoRedefine/>
    <w:uiPriority w:val="39"/>
    <w:unhideWhenUsed/>
    <w:rsid w:val="00487130"/>
    <w:pPr>
      <w:tabs>
        <w:tab w:val="left" w:pos="1134"/>
        <w:tab w:val="right" w:leader="dot" w:pos="8777"/>
      </w:tabs>
      <w:spacing w:line="360" w:lineRule="auto"/>
      <w:ind w:left="227"/>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link w:val="Heading2"/>
    <w:uiPriority w:val="9"/>
    <w:rsid w:val="00205CCC"/>
    <w:rPr>
      <w:rFonts w:eastAsia="Times New Roman"/>
      <w:b/>
      <w:sz w:val="26"/>
      <w:szCs w:val="26"/>
      <w:lang w:val="vi-VN"/>
    </w:rPr>
  </w:style>
  <w:style w:type="character" w:customStyle="1" w:styleId="Heading3Char">
    <w:name w:val="Heading 3 Char"/>
    <w:link w:val="Heading3"/>
    <w:uiPriority w:val="9"/>
    <w:rsid w:val="000C5C82"/>
    <w:rPr>
      <w:rFonts w:eastAsia="Times New Roman"/>
      <w:b/>
      <w:i/>
      <w:sz w:val="26"/>
      <w:szCs w:val="26"/>
    </w:rPr>
  </w:style>
  <w:style w:type="character" w:customStyle="1" w:styleId="Heading4Char">
    <w:name w:val="Heading 4 Char"/>
    <w:link w:val="Heading4"/>
    <w:uiPriority w:val="9"/>
    <w:rsid w:val="0057508B"/>
    <w:rPr>
      <w:rFonts w:eastAsia="Times New Roman"/>
      <w:sz w:val="26"/>
      <w:szCs w:val="26"/>
    </w:rPr>
  </w:style>
  <w:style w:type="character" w:styleId="Hyperlink">
    <w:name w:val="Hyperlink"/>
    <w:uiPriority w:val="99"/>
    <w:unhideWhenUsed/>
    <w:rsid w:val="00C75086"/>
    <w:rPr>
      <w:color w:val="0000FF"/>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AF39EA"/>
    <w:pPr>
      <w:spacing w:line="360" w:lineRule="auto"/>
    </w:pPr>
    <w:rPr>
      <w:b/>
      <w:sz w:val="26"/>
    </w:rPr>
  </w:style>
  <w:style w:type="table" w:styleId="TableGrid">
    <w:name w:val="Table Grid"/>
    <w:basedOn w:val="TableNormal"/>
    <w:uiPriority w:val="39"/>
    <w:rsid w:val="00CA1C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link w:val="Bngbiu-nidung"/>
    <w:rsid w:val="00207DC2"/>
    <w:rPr>
      <w:rFonts w:eastAsia="Times New Roman" w:cs="Times New Roman"/>
      <w:sz w:val="26"/>
      <w:szCs w:val="26"/>
    </w:rPr>
  </w:style>
  <w:style w:type="character" w:styleId="Strong">
    <w:name w:val="Strong"/>
    <w:uiPriority w:val="22"/>
    <w:qFormat/>
    <w:rsid w:val="00207DC2"/>
    <w:rPr>
      <w:b/>
      <w:bCs/>
    </w:rPr>
  </w:style>
  <w:style w:type="character" w:styleId="Emphasis">
    <w:name w:val="Emphasis"/>
    <w:uiPriority w:val="20"/>
    <w:qFormat/>
    <w:rsid w:val="00207DC2"/>
    <w:rPr>
      <w:i/>
      <w:iCs/>
    </w:rPr>
  </w:style>
  <w:style w:type="paragraph" w:styleId="BodyText">
    <w:name w:val="Body Text"/>
    <w:basedOn w:val="Normal"/>
    <w:link w:val="BodyTextChar"/>
    <w:uiPriority w:val="1"/>
    <w:qFormat/>
    <w:rsid w:val="006945F6"/>
    <w:pPr>
      <w:widowControl w:val="0"/>
      <w:autoSpaceDE w:val="0"/>
      <w:autoSpaceDN w:val="0"/>
    </w:pPr>
    <w:rPr>
      <w:lang w:val="vi"/>
    </w:rPr>
  </w:style>
  <w:style w:type="character" w:customStyle="1" w:styleId="BodyTextChar">
    <w:name w:val="Body Text Char"/>
    <w:link w:val="BodyText"/>
    <w:uiPriority w:val="1"/>
    <w:rsid w:val="006945F6"/>
    <w:rPr>
      <w:rFonts w:eastAsia="Times New Roman" w:cs="Times New Roman"/>
      <w:szCs w:val="24"/>
      <w:lang w:val="vi"/>
    </w:rPr>
  </w:style>
  <w:style w:type="paragraph" w:styleId="TOCHeading">
    <w:name w:val="TOC Heading"/>
    <w:basedOn w:val="Heading1"/>
    <w:next w:val="Normal"/>
    <w:uiPriority w:val="39"/>
    <w:unhideWhenUsed/>
    <w:qFormat/>
    <w:rsid w:val="006945F6"/>
    <w:pPr>
      <w:spacing w:before="240" w:line="259" w:lineRule="auto"/>
      <w:outlineLvl w:val="9"/>
    </w:pPr>
    <w:rPr>
      <w:b w:val="0"/>
      <w:bCs/>
    </w:rPr>
  </w:style>
  <w:style w:type="paragraph" w:styleId="ListParagraph">
    <w:name w:val="List Paragraph"/>
    <w:basedOn w:val="Normal"/>
    <w:uiPriority w:val="34"/>
    <w:qFormat/>
    <w:rsid w:val="008C0C16"/>
    <w:pPr>
      <w:ind w:left="720"/>
    </w:pPr>
  </w:style>
  <w:style w:type="character" w:styleId="PlaceholderText">
    <w:name w:val="Placeholder Text"/>
    <w:basedOn w:val="DefaultParagraphFont"/>
    <w:uiPriority w:val="99"/>
    <w:semiHidden/>
    <w:rsid w:val="004105F0"/>
    <w:rPr>
      <w:color w:val="808080"/>
    </w:rPr>
  </w:style>
  <w:style w:type="character" w:customStyle="1" w:styleId="fontstyle01">
    <w:name w:val="fontstyle01"/>
    <w:basedOn w:val="DefaultParagraphFont"/>
    <w:rsid w:val="00E43956"/>
    <w:rPr>
      <w:rFonts w:ascii="CIDFont+F2" w:hAnsi="CIDFont+F2" w:hint="default"/>
      <w:b w:val="0"/>
      <w:bCs w:val="0"/>
      <w:i w:val="0"/>
      <w:iCs w:val="0"/>
      <w:color w:val="000000"/>
      <w:sz w:val="24"/>
      <w:szCs w:val="24"/>
    </w:rPr>
  </w:style>
  <w:style w:type="character" w:customStyle="1" w:styleId="fontstyle21">
    <w:name w:val="fontstyle21"/>
    <w:basedOn w:val="DefaultParagraphFont"/>
    <w:rsid w:val="00E43956"/>
    <w:rPr>
      <w:rFonts w:ascii="CIDFont+F1" w:hAnsi="CIDFont+F1" w:hint="default"/>
      <w:b/>
      <w:bCs/>
      <w:i w:val="0"/>
      <w:iCs w:val="0"/>
      <w:color w:val="000000"/>
      <w:sz w:val="24"/>
      <w:szCs w:val="24"/>
    </w:rPr>
  </w:style>
  <w:style w:type="character" w:customStyle="1" w:styleId="fontstyle31">
    <w:name w:val="fontstyle31"/>
    <w:basedOn w:val="DefaultParagraphFont"/>
    <w:rsid w:val="00E43956"/>
    <w:rPr>
      <w:rFonts w:ascii="CIDFont+F6" w:hAnsi="CIDFont+F6" w:hint="default"/>
      <w:b w:val="0"/>
      <w:bCs w:val="0"/>
      <w:i/>
      <w:iCs/>
      <w:color w:val="000000"/>
      <w:sz w:val="24"/>
      <w:szCs w:val="24"/>
    </w:rPr>
  </w:style>
  <w:style w:type="character" w:customStyle="1" w:styleId="Heading5Char">
    <w:name w:val="Heading 5 Char"/>
    <w:basedOn w:val="DefaultParagraphFont"/>
    <w:link w:val="Heading5"/>
    <w:uiPriority w:val="9"/>
    <w:semiHidden/>
    <w:rsid w:val="00CA05CB"/>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CA05CB"/>
    <w:rPr>
      <w:rFonts w:asciiTheme="majorHAnsi" w:eastAsiaTheme="majorEastAsia" w:hAnsiTheme="majorHAnsi" w:cstheme="majorBidi"/>
      <w:i/>
      <w:iCs/>
      <w:color w:val="1F4D78" w:themeColor="accent1" w:themeShade="7F"/>
      <w:sz w:val="24"/>
      <w:szCs w:val="24"/>
    </w:rPr>
  </w:style>
  <w:style w:type="character" w:customStyle="1" w:styleId="Heading7Char">
    <w:name w:val="Heading 7 Char"/>
    <w:basedOn w:val="DefaultParagraphFont"/>
    <w:link w:val="Heading7"/>
    <w:uiPriority w:val="9"/>
    <w:semiHidden/>
    <w:rsid w:val="00CA05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A05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CA05CB"/>
    <w:rPr>
      <w:rFonts w:asciiTheme="majorHAnsi" w:eastAsiaTheme="majorEastAsia" w:hAnsiTheme="majorHAnsi" w:cstheme="majorBidi"/>
      <w:i/>
      <w:iCs/>
      <w:color w:val="404040" w:themeColor="text1" w:themeTint="BF"/>
    </w:rPr>
  </w:style>
  <w:style w:type="paragraph" w:styleId="Bibliography">
    <w:name w:val="Bibliography"/>
    <w:basedOn w:val="Normal"/>
    <w:next w:val="Normal"/>
    <w:uiPriority w:val="37"/>
    <w:unhideWhenUsed/>
    <w:rsid w:val="00CA05CB"/>
  </w:style>
  <w:style w:type="character" w:customStyle="1" w:styleId="rynqvb">
    <w:name w:val="rynqvb"/>
    <w:basedOn w:val="DefaultParagraphFont"/>
    <w:rsid w:val="00FA509F"/>
  </w:style>
  <w:style w:type="character" w:customStyle="1" w:styleId="jsgrdq">
    <w:name w:val="jsgrdq"/>
    <w:basedOn w:val="DefaultParagraphFont"/>
    <w:rsid w:val="008D4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2573">
      <w:bodyDiv w:val="1"/>
      <w:marLeft w:val="0"/>
      <w:marRight w:val="0"/>
      <w:marTop w:val="0"/>
      <w:marBottom w:val="0"/>
      <w:divBdr>
        <w:top w:val="none" w:sz="0" w:space="0" w:color="auto"/>
        <w:left w:val="none" w:sz="0" w:space="0" w:color="auto"/>
        <w:bottom w:val="none" w:sz="0" w:space="0" w:color="auto"/>
        <w:right w:val="none" w:sz="0" w:space="0" w:color="auto"/>
      </w:divBdr>
    </w:div>
    <w:div w:id="30036596">
      <w:bodyDiv w:val="1"/>
      <w:marLeft w:val="0"/>
      <w:marRight w:val="0"/>
      <w:marTop w:val="0"/>
      <w:marBottom w:val="0"/>
      <w:divBdr>
        <w:top w:val="none" w:sz="0" w:space="0" w:color="auto"/>
        <w:left w:val="none" w:sz="0" w:space="0" w:color="auto"/>
        <w:bottom w:val="none" w:sz="0" w:space="0" w:color="auto"/>
        <w:right w:val="none" w:sz="0" w:space="0" w:color="auto"/>
      </w:divBdr>
    </w:div>
    <w:div w:id="42297342">
      <w:bodyDiv w:val="1"/>
      <w:marLeft w:val="0"/>
      <w:marRight w:val="0"/>
      <w:marTop w:val="0"/>
      <w:marBottom w:val="0"/>
      <w:divBdr>
        <w:top w:val="none" w:sz="0" w:space="0" w:color="auto"/>
        <w:left w:val="none" w:sz="0" w:space="0" w:color="auto"/>
        <w:bottom w:val="none" w:sz="0" w:space="0" w:color="auto"/>
        <w:right w:val="none" w:sz="0" w:space="0" w:color="auto"/>
      </w:divBdr>
    </w:div>
    <w:div w:id="127669723">
      <w:bodyDiv w:val="1"/>
      <w:marLeft w:val="0"/>
      <w:marRight w:val="0"/>
      <w:marTop w:val="0"/>
      <w:marBottom w:val="0"/>
      <w:divBdr>
        <w:top w:val="none" w:sz="0" w:space="0" w:color="auto"/>
        <w:left w:val="none" w:sz="0" w:space="0" w:color="auto"/>
        <w:bottom w:val="none" w:sz="0" w:space="0" w:color="auto"/>
        <w:right w:val="none" w:sz="0" w:space="0" w:color="auto"/>
      </w:divBdr>
    </w:div>
    <w:div w:id="182667946">
      <w:bodyDiv w:val="1"/>
      <w:marLeft w:val="0"/>
      <w:marRight w:val="0"/>
      <w:marTop w:val="0"/>
      <w:marBottom w:val="0"/>
      <w:divBdr>
        <w:top w:val="none" w:sz="0" w:space="0" w:color="auto"/>
        <w:left w:val="none" w:sz="0" w:space="0" w:color="auto"/>
        <w:bottom w:val="none" w:sz="0" w:space="0" w:color="auto"/>
        <w:right w:val="none" w:sz="0" w:space="0" w:color="auto"/>
      </w:divBdr>
    </w:div>
    <w:div w:id="185875593">
      <w:bodyDiv w:val="1"/>
      <w:marLeft w:val="0"/>
      <w:marRight w:val="0"/>
      <w:marTop w:val="0"/>
      <w:marBottom w:val="0"/>
      <w:divBdr>
        <w:top w:val="none" w:sz="0" w:space="0" w:color="auto"/>
        <w:left w:val="none" w:sz="0" w:space="0" w:color="auto"/>
        <w:bottom w:val="none" w:sz="0" w:space="0" w:color="auto"/>
        <w:right w:val="none" w:sz="0" w:space="0" w:color="auto"/>
      </w:divBdr>
    </w:div>
    <w:div w:id="195851053">
      <w:bodyDiv w:val="1"/>
      <w:marLeft w:val="0"/>
      <w:marRight w:val="0"/>
      <w:marTop w:val="0"/>
      <w:marBottom w:val="0"/>
      <w:divBdr>
        <w:top w:val="none" w:sz="0" w:space="0" w:color="auto"/>
        <w:left w:val="none" w:sz="0" w:space="0" w:color="auto"/>
        <w:bottom w:val="none" w:sz="0" w:space="0" w:color="auto"/>
        <w:right w:val="none" w:sz="0" w:space="0" w:color="auto"/>
      </w:divBdr>
    </w:div>
    <w:div w:id="234516889">
      <w:bodyDiv w:val="1"/>
      <w:marLeft w:val="0"/>
      <w:marRight w:val="0"/>
      <w:marTop w:val="0"/>
      <w:marBottom w:val="0"/>
      <w:divBdr>
        <w:top w:val="none" w:sz="0" w:space="0" w:color="auto"/>
        <w:left w:val="none" w:sz="0" w:space="0" w:color="auto"/>
        <w:bottom w:val="none" w:sz="0" w:space="0" w:color="auto"/>
        <w:right w:val="none" w:sz="0" w:space="0" w:color="auto"/>
      </w:divBdr>
    </w:div>
    <w:div w:id="305550615">
      <w:bodyDiv w:val="1"/>
      <w:marLeft w:val="0"/>
      <w:marRight w:val="0"/>
      <w:marTop w:val="0"/>
      <w:marBottom w:val="0"/>
      <w:divBdr>
        <w:top w:val="none" w:sz="0" w:space="0" w:color="auto"/>
        <w:left w:val="none" w:sz="0" w:space="0" w:color="auto"/>
        <w:bottom w:val="none" w:sz="0" w:space="0" w:color="auto"/>
        <w:right w:val="none" w:sz="0" w:space="0" w:color="auto"/>
      </w:divBdr>
    </w:div>
    <w:div w:id="422798506">
      <w:bodyDiv w:val="1"/>
      <w:marLeft w:val="0"/>
      <w:marRight w:val="0"/>
      <w:marTop w:val="0"/>
      <w:marBottom w:val="0"/>
      <w:divBdr>
        <w:top w:val="none" w:sz="0" w:space="0" w:color="auto"/>
        <w:left w:val="none" w:sz="0" w:space="0" w:color="auto"/>
        <w:bottom w:val="none" w:sz="0" w:space="0" w:color="auto"/>
        <w:right w:val="none" w:sz="0" w:space="0" w:color="auto"/>
      </w:divBdr>
    </w:div>
    <w:div w:id="450590952">
      <w:bodyDiv w:val="1"/>
      <w:marLeft w:val="0"/>
      <w:marRight w:val="0"/>
      <w:marTop w:val="0"/>
      <w:marBottom w:val="0"/>
      <w:divBdr>
        <w:top w:val="none" w:sz="0" w:space="0" w:color="auto"/>
        <w:left w:val="none" w:sz="0" w:space="0" w:color="auto"/>
        <w:bottom w:val="none" w:sz="0" w:space="0" w:color="auto"/>
        <w:right w:val="none" w:sz="0" w:space="0" w:color="auto"/>
      </w:divBdr>
    </w:div>
    <w:div w:id="465438879">
      <w:bodyDiv w:val="1"/>
      <w:marLeft w:val="0"/>
      <w:marRight w:val="0"/>
      <w:marTop w:val="0"/>
      <w:marBottom w:val="0"/>
      <w:divBdr>
        <w:top w:val="none" w:sz="0" w:space="0" w:color="auto"/>
        <w:left w:val="none" w:sz="0" w:space="0" w:color="auto"/>
        <w:bottom w:val="none" w:sz="0" w:space="0" w:color="auto"/>
        <w:right w:val="none" w:sz="0" w:space="0" w:color="auto"/>
      </w:divBdr>
    </w:div>
    <w:div w:id="480924646">
      <w:bodyDiv w:val="1"/>
      <w:marLeft w:val="0"/>
      <w:marRight w:val="0"/>
      <w:marTop w:val="0"/>
      <w:marBottom w:val="0"/>
      <w:divBdr>
        <w:top w:val="none" w:sz="0" w:space="0" w:color="auto"/>
        <w:left w:val="none" w:sz="0" w:space="0" w:color="auto"/>
        <w:bottom w:val="none" w:sz="0" w:space="0" w:color="auto"/>
        <w:right w:val="none" w:sz="0" w:space="0" w:color="auto"/>
      </w:divBdr>
    </w:div>
    <w:div w:id="530605765">
      <w:bodyDiv w:val="1"/>
      <w:marLeft w:val="0"/>
      <w:marRight w:val="0"/>
      <w:marTop w:val="0"/>
      <w:marBottom w:val="0"/>
      <w:divBdr>
        <w:top w:val="none" w:sz="0" w:space="0" w:color="auto"/>
        <w:left w:val="none" w:sz="0" w:space="0" w:color="auto"/>
        <w:bottom w:val="none" w:sz="0" w:space="0" w:color="auto"/>
        <w:right w:val="none" w:sz="0" w:space="0" w:color="auto"/>
      </w:divBdr>
    </w:div>
    <w:div w:id="586116456">
      <w:bodyDiv w:val="1"/>
      <w:marLeft w:val="0"/>
      <w:marRight w:val="0"/>
      <w:marTop w:val="0"/>
      <w:marBottom w:val="0"/>
      <w:divBdr>
        <w:top w:val="none" w:sz="0" w:space="0" w:color="auto"/>
        <w:left w:val="none" w:sz="0" w:space="0" w:color="auto"/>
        <w:bottom w:val="none" w:sz="0" w:space="0" w:color="auto"/>
        <w:right w:val="none" w:sz="0" w:space="0" w:color="auto"/>
      </w:divBdr>
    </w:div>
    <w:div w:id="596981807">
      <w:bodyDiv w:val="1"/>
      <w:marLeft w:val="0"/>
      <w:marRight w:val="0"/>
      <w:marTop w:val="0"/>
      <w:marBottom w:val="0"/>
      <w:divBdr>
        <w:top w:val="none" w:sz="0" w:space="0" w:color="auto"/>
        <w:left w:val="none" w:sz="0" w:space="0" w:color="auto"/>
        <w:bottom w:val="none" w:sz="0" w:space="0" w:color="auto"/>
        <w:right w:val="none" w:sz="0" w:space="0" w:color="auto"/>
      </w:divBdr>
    </w:div>
    <w:div w:id="607085244">
      <w:bodyDiv w:val="1"/>
      <w:marLeft w:val="0"/>
      <w:marRight w:val="0"/>
      <w:marTop w:val="0"/>
      <w:marBottom w:val="0"/>
      <w:divBdr>
        <w:top w:val="none" w:sz="0" w:space="0" w:color="auto"/>
        <w:left w:val="none" w:sz="0" w:space="0" w:color="auto"/>
        <w:bottom w:val="none" w:sz="0" w:space="0" w:color="auto"/>
        <w:right w:val="none" w:sz="0" w:space="0" w:color="auto"/>
      </w:divBdr>
    </w:div>
    <w:div w:id="649865200">
      <w:bodyDiv w:val="1"/>
      <w:marLeft w:val="0"/>
      <w:marRight w:val="0"/>
      <w:marTop w:val="0"/>
      <w:marBottom w:val="0"/>
      <w:divBdr>
        <w:top w:val="none" w:sz="0" w:space="0" w:color="auto"/>
        <w:left w:val="none" w:sz="0" w:space="0" w:color="auto"/>
        <w:bottom w:val="none" w:sz="0" w:space="0" w:color="auto"/>
        <w:right w:val="none" w:sz="0" w:space="0" w:color="auto"/>
      </w:divBdr>
    </w:div>
    <w:div w:id="651912887">
      <w:bodyDiv w:val="1"/>
      <w:marLeft w:val="0"/>
      <w:marRight w:val="0"/>
      <w:marTop w:val="0"/>
      <w:marBottom w:val="0"/>
      <w:divBdr>
        <w:top w:val="none" w:sz="0" w:space="0" w:color="auto"/>
        <w:left w:val="none" w:sz="0" w:space="0" w:color="auto"/>
        <w:bottom w:val="none" w:sz="0" w:space="0" w:color="auto"/>
        <w:right w:val="none" w:sz="0" w:space="0" w:color="auto"/>
      </w:divBdr>
    </w:div>
    <w:div w:id="838932986">
      <w:bodyDiv w:val="1"/>
      <w:marLeft w:val="0"/>
      <w:marRight w:val="0"/>
      <w:marTop w:val="0"/>
      <w:marBottom w:val="0"/>
      <w:divBdr>
        <w:top w:val="none" w:sz="0" w:space="0" w:color="auto"/>
        <w:left w:val="none" w:sz="0" w:space="0" w:color="auto"/>
        <w:bottom w:val="none" w:sz="0" w:space="0" w:color="auto"/>
        <w:right w:val="none" w:sz="0" w:space="0" w:color="auto"/>
      </w:divBdr>
    </w:div>
    <w:div w:id="874198893">
      <w:bodyDiv w:val="1"/>
      <w:marLeft w:val="0"/>
      <w:marRight w:val="0"/>
      <w:marTop w:val="0"/>
      <w:marBottom w:val="0"/>
      <w:divBdr>
        <w:top w:val="none" w:sz="0" w:space="0" w:color="auto"/>
        <w:left w:val="none" w:sz="0" w:space="0" w:color="auto"/>
        <w:bottom w:val="none" w:sz="0" w:space="0" w:color="auto"/>
        <w:right w:val="none" w:sz="0" w:space="0" w:color="auto"/>
      </w:divBdr>
    </w:div>
    <w:div w:id="887450113">
      <w:bodyDiv w:val="1"/>
      <w:marLeft w:val="0"/>
      <w:marRight w:val="0"/>
      <w:marTop w:val="0"/>
      <w:marBottom w:val="0"/>
      <w:divBdr>
        <w:top w:val="none" w:sz="0" w:space="0" w:color="auto"/>
        <w:left w:val="none" w:sz="0" w:space="0" w:color="auto"/>
        <w:bottom w:val="none" w:sz="0" w:space="0" w:color="auto"/>
        <w:right w:val="none" w:sz="0" w:space="0" w:color="auto"/>
      </w:divBdr>
    </w:div>
    <w:div w:id="892734756">
      <w:bodyDiv w:val="1"/>
      <w:marLeft w:val="0"/>
      <w:marRight w:val="0"/>
      <w:marTop w:val="0"/>
      <w:marBottom w:val="0"/>
      <w:divBdr>
        <w:top w:val="none" w:sz="0" w:space="0" w:color="auto"/>
        <w:left w:val="none" w:sz="0" w:space="0" w:color="auto"/>
        <w:bottom w:val="none" w:sz="0" w:space="0" w:color="auto"/>
        <w:right w:val="none" w:sz="0" w:space="0" w:color="auto"/>
      </w:divBdr>
    </w:div>
    <w:div w:id="945503738">
      <w:bodyDiv w:val="1"/>
      <w:marLeft w:val="0"/>
      <w:marRight w:val="0"/>
      <w:marTop w:val="0"/>
      <w:marBottom w:val="0"/>
      <w:divBdr>
        <w:top w:val="none" w:sz="0" w:space="0" w:color="auto"/>
        <w:left w:val="none" w:sz="0" w:space="0" w:color="auto"/>
        <w:bottom w:val="none" w:sz="0" w:space="0" w:color="auto"/>
        <w:right w:val="none" w:sz="0" w:space="0" w:color="auto"/>
      </w:divBdr>
    </w:div>
    <w:div w:id="1089347426">
      <w:bodyDiv w:val="1"/>
      <w:marLeft w:val="0"/>
      <w:marRight w:val="0"/>
      <w:marTop w:val="0"/>
      <w:marBottom w:val="0"/>
      <w:divBdr>
        <w:top w:val="none" w:sz="0" w:space="0" w:color="auto"/>
        <w:left w:val="none" w:sz="0" w:space="0" w:color="auto"/>
        <w:bottom w:val="none" w:sz="0" w:space="0" w:color="auto"/>
        <w:right w:val="none" w:sz="0" w:space="0" w:color="auto"/>
      </w:divBdr>
    </w:div>
    <w:div w:id="1114249434">
      <w:bodyDiv w:val="1"/>
      <w:marLeft w:val="0"/>
      <w:marRight w:val="0"/>
      <w:marTop w:val="0"/>
      <w:marBottom w:val="0"/>
      <w:divBdr>
        <w:top w:val="none" w:sz="0" w:space="0" w:color="auto"/>
        <w:left w:val="none" w:sz="0" w:space="0" w:color="auto"/>
        <w:bottom w:val="none" w:sz="0" w:space="0" w:color="auto"/>
        <w:right w:val="none" w:sz="0" w:space="0" w:color="auto"/>
      </w:divBdr>
    </w:div>
    <w:div w:id="1299067827">
      <w:bodyDiv w:val="1"/>
      <w:marLeft w:val="0"/>
      <w:marRight w:val="0"/>
      <w:marTop w:val="0"/>
      <w:marBottom w:val="0"/>
      <w:divBdr>
        <w:top w:val="none" w:sz="0" w:space="0" w:color="auto"/>
        <w:left w:val="none" w:sz="0" w:space="0" w:color="auto"/>
        <w:bottom w:val="none" w:sz="0" w:space="0" w:color="auto"/>
        <w:right w:val="none" w:sz="0" w:space="0" w:color="auto"/>
      </w:divBdr>
    </w:div>
    <w:div w:id="1341546372">
      <w:bodyDiv w:val="1"/>
      <w:marLeft w:val="0"/>
      <w:marRight w:val="0"/>
      <w:marTop w:val="0"/>
      <w:marBottom w:val="0"/>
      <w:divBdr>
        <w:top w:val="none" w:sz="0" w:space="0" w:color="auto"/>
        <w:left w:val="none" w:sz="0" w:space="0" w:color="auto"/>
        <w:bottom w:val="none" w:sz="0" w:space="0" w:color="auto"/>
        <w:right w:val="none" w:sz="0" w:space="0" w:color="auto"/>
      </w:divBdr>
    </w:div>
    <w:div w:id="1344164342">
      <w:bodyDiv w:val="1"/>
      <w:marLeft w:val="0"/>
      <w:marRight w:val="0"/>
      <w:marTop w:val="0"/>
      <w:marBottom w:val="0"/>
      <w:divBdr>
        <w:top w:val="none" w:sz="0" w:space="0" w:color="auto"/>
        <w:left w:val="none" w:sz="0" w:space="0" w:color="auto"/>
        <w:bottom w:val="none" w:sz="0" w:space="0" w:color="auto"/>
        <w:right w:val="none" w:sz="0" w:space="0" w:color="auto"/>
      </w:divBdr>
    </w:div>
    <w:div w:id="1361666357">
      <w:bodyDiv w:val="1"/>
      <w:marLeft w:val="0"/>
      <w:marRight w:val="0"/>
      <w:marTop w:val="0"/>
      <w:marBottom w:val="0"/>
      <w:divBdr>
        <w:top w:val="none" w:sz="0" w:space="0" w:color="auto"/>
        <w:left w:val="none" w:sz="0" w:space="0" w:color="auto"/>
        <w:bottom w:val="none" w:sz="0" w:space="0" w:color="auto"/>
        <w:right w:val="none" w:sz="0" w:space="0" w:color="auto"/>
      </w:divBdr>
    </w:div>
    <w:div w:id="1386491970">
      <w:bodyDiv w:val="1"/>
      <w:marLeft w:val="0"/>
      <w:marRight w:val="0"/>
      <w:marTop w:val="0"/>
      <w:marBottom w:val="0"/>
      <w:divBdr>
        <w:top w:val="none" w:sz="0" w:space="0" w:color="auto"/>
        <w:left w:val="none" w:sz="0" w:space="0" w:color="auto"/>
        <w:bottom w:val="none" w:sz="0" w:space="0" w:color="auto"/>
        <w:right w:val="none" w:sz="0" w:space="0" w:color="auto"/>
      </w:divBdr>
    </w:div>
    <w:div w:id="1406538195">
      <w:bodyDiv w:val="1"/>
      <w:marLeft w:val="0"/>
      <w:marRight w:val="0"/>
      <w:marTop w:val="0"/>
      <w:marBottom w:val="0"/>
      <w:divBdr>
        <w:top w:val="none" w:sz="0" w:space="0" w:color="auto"/>
        <w:left w:val="none" w:sz="0" w:space="0" w:color="auto"/>
        <w:bottom w:val="none" w:sz="0" w:space="0" w:color="auto"/>
        <w:right w:val="none" w:sz="0" w:space="0" w:color="auto"/>
      </w:divBdr>
    </w:div>
    <w:div w:id="150196758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57400325">
      <w:bodyDiv w:val="1"/>
      <w:marLeft w:val="0"/>
      <w:marRight w:val="0"/>
      <w:marTop w:val="0"/>
      <w:marBottom w:val="0"/>
      <w:divBdr>
        <w:top w:val="none" w:sz="0" w:space="0" w:color="auto"/>
        <w:left w:val="none" w:sz="0" w:space="0" w:color="auto"/>
        <w:bottom w:val="none" w:sz="0" w:space="0" w:color="auto"/>
        <w:right w:val="none" w:sz="0" w:space="0" w:color="auto"/>
      </w:divBdr>
    </w:div>
    <w:div w:id="1693146515">
      <w:bodyDiv w:val="1"/>
      <w:marLeft w:val="0"/>
      <w:marRight w:val="0"/>
      <w:marTop w:val="0"/>
      <w:marBottom w:val="0"/>
      <w:divBdr>
        <w:top w:val="none" w:sz="0" w:space="0" w:color="auto"/>
        <w:left w:val="none" w:sz="0" w:space="0" w:color="auto"/>
        <w:bottom w:val="none" w:sz="0" w:space="0" w:color="auto"/>
        <w:right w:val="none" w:sz="0" w:space="0" w:color="auto"/>
      </w:divBdr>
    </w:div>
    <w:div w:id="1733043475">
      <w:bodyDiv w:val="1"/>
      <w:marLeft w:val="0"/>
      <w:marRight w:val="0"/>
      <w:marTop w:val="0"/>
      <w:marBottom w:val="0"/>
      <w:divBdr>
        <w:top w:val="none" w:sz="0" w:space="0" w:color="auto"/>
        <w:left w:val="none" w:sz="0" w:space="0" w:color="auto"/>
        <w:bottom w:val="none" w:sz="0" w:space="0" w:color="auto"/>
        <w:right w:val="none" w:sz="0" w:space="0" w:color="auto"/>
      </w:divBdr>
    </w:div>
    <w:div w:id="1742679576">
      <w:bodyDiv w:val="1"/>
      <w:marLeft w:val="0"/>
      <w:marRight w:val="0"/>
      <w:marTop w:val="0"/>
      <w:marBottom w:val="0"/>
      <w:divBdr>
        <w:top w:val="none" w:sz="0" w:space="0" w:color="auto"/>
        <w:left w:val="none" w:sz="0" w:space="0" w:color="auto"/>
        <w:bottom w:val="none" w:sz="0" w:space="0" w:color="auto"/>
        <w:right w:val="none" w:sz="0" w:space="0" w:color="auto"/>
      </w:divBdr>
    </w:div>
    <w:div w:id="1780444320">
      <w:bodyDiv w:val="1"/>
      <w:marLeft w:val="0"/>
      <w:marRight w:val="0"/>
      <w:marTop w:val="0"/>
      <w:marBottom w:val="0"/>
      <w:divBdr>
        <w:top w:val="none" w:sz="0" w:space="0" w:color="auto"/>
        <w:left w:val="none" w:sz="0" w:space="0" w:color="auto"/>
        <w:bottom w:val="none" w:sz="0" w:space="0" w:color="auto"/>
        <w:right w:val="none" w:sz="0" w:space="0" w:color="auto"/>
      </w:divBdr>
    </w:div>
    <w:div w:id="1791195147">
      <w:bodyDiv w:val="1"/>
      <w:marLeft w:val="0"/>
      <w:marRight w:val="0"/>
      <w:marTop w:val="0"/>
      <w:marBottom w:val="0"/>
      <w:divBdr>
        <w:top w:val="none" w:sz="0" w:space="0" w:color="auto"/>
        <w:left w:val="none" w:sz="0" w:space="0" w:color="auto"/>
        <w:bottom w:val="none" w:sz="0" w:space="0" w:color="auto"/>
        <w:right w:val="none" w:sz="0" w:space="0" w:color="auto"/>
      </w:divBdr>
    </w:div>
    <w:div w:id="1843659412">
      <w:bodyDiv w:val="1"/>
      <w:marLeft w:val="0"/>
      <w:marRight w:val="0"/>
      <w:marTop w:val="0"/>
      <w:marBottom w:val="0"/>
      <w:divBdr>
        <w:top w:val="none" w:sz="0" w:space="0" w:color="auto"/>
        <w:left w:val="none" w:sz="0" w:space="0" w:color="auto"/>
        <w:bottom w:val="none" w:sz="0" w:space="0" w:color="auto"/>
        <w:right w:val="none" w:sz="0" w:space="0" w:color="auto"/>
      </w:divBdr>
    </w:div>
    <w:div w:id="1847790654">
      <w:bodyDiv w:val="1"/>
      <w:marLeft w:val="0"/>
      <w:marRight w:val="0"/>
      <w:marTop w:val="0"/>
      <w:marBottom w:val="0"/>
      <w:divBdr>
        <w:top w:val="none" w:sz="0" w:space="0" w:color="auto"/>
        <w:left w:val="none" w:sz="0" w:space="0" w:color="auto"/>
        <w:bottom w:val="none" w:sz="0" w:space="0" w:color="auto"/>
        <w:right w:val="none" w:sz="0" w:space="0" w:color="auto"/>
      </w:divBdr>
    </w:div>
    <w:div w:id="1886789675">
      <w:bodyDiv w:val="1"/>
      <w:marLeft w:val="0"/>
      <w:marRight w:val="0"/>
      <w:marTop w:val="0"/>
      <w:marBottom w:val="0"/>
      <w:divBdr>
        <w:top w:val="none" w:sz="0" w:space="0" w:color="auto"/>
        <w:left w:val="none" w:sz="0" w:space="0" w:color="auto"/>
        <w:bottom w:val="none" w:sz="0" w:space="0" w:color="auto"/>
        <w:right w:val="none" w:sz="0" w:space="0" w:color="auto"/>
      </w:divBdr>
    </w:div>
    <w:div w:id="1985809709">
      <w:bodyDiv w:val="1"/>
      <w:marLeft w:val="0"/>
      <w:marRight w:val="0"/>
      <w:marTop w:val="0"/>
      <w:marBottom w:val="0"/>
      <w:divBdr>
        <w:top w:val="none" w:sz="0" w:space="0" w:color="auto"/>
        <w:left w:val="none" w:sz="0" w:space="0" w:color="auto"/>
        <w:bottom w:val="none" w:sz="0" w:space="0" w:color="auto"/>
        <w:right w:val="none" w:sz="0" w:space="0" w:color="auto"/>
      </w:divBdr>
    </w:div>
    <w:div w:id="212981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s://drive.google.com/file/d/1EMRpY8kzLhd_dxRX0DQCjl2CHb2CDF5x/vie%20?usp=shar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igma.com/file/JoO7ZLMK1hFxUGKnDb0POH/Nodejs?node-id=0%201&amp;t=7mBP6FZpAs1obE8w-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Template_TrinhbayBaocaoCK_2021%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Ngu22</b:Tag>
    <b:SourceType>Book</b:SourceType>
    <b:Guid>{ACD7ACB2-6D5F-46F6-B91E-AA6109538254}</b:Guid>
    <b:Title>Slide môn phát triển ứng dụng Web với Nodejs Trường Đại Học Tôn Đức Thắng</b:Title>
    <b:Year>2022</b:Year>
    <b:Author>
      <b:Author>
        <b:NameList>
          <b:Person>
            <b:Last>Hồng</b:Last>
            <b:First>Vũ</b:First>
            <b:Middle>Đình</b:Middle>
          </b:Person>
        </b:NameList>
      </b:Author>
    </b:Author>
    <b:RefOrder>1</b:RefOrder>
  </b:Source>
  <b:Source>
    <b:Tag>Sta</b:Tag>
    <b:SourceType>InternetSite</b:SourceType>
    <b:Guid>{710048DF-BDDF-4E9F-BDF8-0908E2BBC716}</b:Guid>
    <b:Author>
      <b:Author>
        <b:NameList>
          <b:Person>
            <b:Last>Stackoverflow</b:Last>
          </b:Person>
        </b:NameList>
      </b:Author>
    </b:Author>
    <b:Title>Stackoverflow</b:Title>
    <b:URL>https://stackoverflow.com/</b:URL>
    <b:Year>2023</b:Year>
    <b:RefOrder>2</b:RefOrder>
  </b:Source>
  <b:Source>
    <b:Tag>Req23</b:Tag>
    <b:SourceType>InternetSite</b:SourceType>
    <b:Guid>{5C391E4B-3BE1-4500-B0F8-789A08E8717A}</b:Guid>
    <b:Author>
      <b:Author>
        <b:NameList>
          <b:Person>
            <b:Last>ReqBin</b:Last>
          </b:Person>
        </b:NameList>
      </b:Author>
    </b:Author>
    <b:InternetSiteTitle>Sending Authorization Bearer Token Header</b:InternetSiteTitle>
    <b:Year>2023</b:Year>
    <b:URL>https://reqbin.com/req/adf8b77i/authorization-bearer-header#:~:text=What%20is%20Bearer%20Authorization%3F,sends%20it%20to%20the%20client.</b:URL>
    <b:RefOrder>3</b:RefOrder>
  </b:Source>
  <b:Source>
    <b:Tag>You23</b:Tag>
    <b:SourceType>InternetSite</b:SourceType>
    <b:Guid>{3640E189-DC68-429F-A0E0-B81BCF92A415}</b:Guid>
    <b:Author>
      <b:Author>
        <b:NameList>
          <b:Person>
            <b:Last>Youtube</b:Last>
          </b:Person>
        </b:NameList>
      </b:Author>
    </b:Author>
    <b:InternetSiteTitle>Build Restful CRUD API with Node.js, Express and MongoDB</b:InternetSiteTitle>
    <b:Year>2023</b:Year>
    <b:URL>https://www.youtube.com/watch?v=9OfL9H6AmhQ</b:URL>
    <b:RefOrder>4</b:RefOrder>
  </b:Source>
  <b:Source>
    <b:Tag>You221</b:Tag>
    <b:SourceType>InternetSite</b:SourceType>
    <b:Guid>{C76FE840-E685-4BA1-A7AD-3801B4EB68D1}</b:Guid>
    <b:Author>
      <b:Author>
        <b:NameList>
          <b:Person>
            <b:Last>Youtube</b:Last>
          </b:Person>
        </b:NameList>
      </b:Author>
    </b:Author>
    <b:InternetSiteTitle>Passing Data Between Frontend and Backend</b:InternetSiteTitle>
    <b:Year>2022</b:Year>
    <b:URL>https://www.youtube.com/watch?v=5TxF9PQaq4U</b:URL>
    <b:RefOrder>5</b:RefOrder>
  </b:Source>
  <b:Source>
    <b:Tag>You</b:Tag>
    <b:SourceType>InternetSite</b:SourceType>
    <b:Guid>{170794F9-82B8-457E-9BAE-0475F35EE97A}</b:Guid>
    <b:Author>
      <b:Author>
        <b:NameList>
          <b:Person>
            <b:Last>Youtube</b:Last>
          </b:Person>
        </b:NameList>
      </b:Author>
    </b:Author>
    <b:InternetSiteTitle>React Node.js Netflix App | MERN Stack + JWT Full Tutorial</b:InternetSiteTitle>
    <b:URL>https://www.youtube.com/watch?v=tsNswx0nRKM&amp;t=391s</b:URL>
    <b:RefOrder>6</b:RefOrder>
  </b:Source>
</b:Sources>
</file>

<file path=customXml/itemProps1.xml><?xml version="1.0" encoding="utf-8"?>
<ds:datastoreItem xmlns:ds="http://schemas.openxmlformats.org/officeDocument/2006/customXml" ds:itemID="{FB46F76B-E8F4-4174-A0F2-05E664B7D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Template_TrinhbayBaocaoCK_2021 (1).dotx</Template>
  <TotalTime>0</TotalTime>
  <Pages>30</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16534</CharactersWithSpaces>
  <SharedDoc>false</SharedDoc>
  <HLinks>
    <vt:vector size="96" baseType="variant">
      <vt:variant>
        <vt:i4>1441848</vt:i4>
      </vt:variant>
      <vt:variant>
        <vt:i4>98</vt:i4>
      </vt:variant>
      <vt:variant>
        <vt:i4>0</vt:i4>
      </vt:variant>
      <vt:variant>
        <vt:i4>5</vt:i4>
      </vt:variant>
      <vt:variant>
        <vt:lpwstr/>
      </vt:variant>
      <vt:variant>
        <vt:lpwstr>_Toc76452391</vt:lpwstr>
      </vt:variant>
      <vt:variant>
        <vt:i4>1245246</vt:i4>
      </vt:variant>
      <vt:variant>
        <vt:i4>89</vt:i4>
      </vt:variant>
      <vt:variant>
        <vt:i4>0</vt:i4>
      </vt:variant>
      <vt:variant>
        <vt:i4>5</vt:i4>
      </vt:variant>
      <vt:variant>
        <vt:lpwstr/>
      </vt:variant>
      <vt:variant>
        <vt:lpwstr>_Toc76148107</vt:lpwstr>
      </vt:variant>
      <vt:variant>
        <vt:i4>1441847</vt:i4>
      </vt:variant>
      <vt:variant>
        <vt:i4>80</vt:i4>
      </vt:variant>
      <vt:variant>
        <vt:i4>0</vt:i4>
      </vt:variant>
      <vt:variant>
        <vt:i4>5</vt:i4>
      </vt:variant>
      <vt:variant>
        <vt:lpwstr/>
      </vt:variant>
      <vt:variant>
        <vt:lpwstr>_Toc76456624</vt:lpwstr>
      </vt:variant>
      <vt:variant>
        <vt:i4>1114167</vt:i4>
      </vt:variant>
      <vt:variant>
        <vt:i4>74</vt:i4>
      </vt:variant>
      <vt:variant>
        <vt:i4>0</vt:i4>
      </vt:variant>
      <vt:variant>
        <vt:i4>5</vt:i4>
      </vt:variant>
      <vt:variant>
        <vt:lpwstr/>
      </vt:variant>
      <vt:variant>
        <vt:lpwstr>_Toc76456623</vt:lpwstr>
      </vt:variant>
      <vt:variant>
        <vt:i4>1048631</vt:i4>
      </vt:variant>
      <vt:variant>
        <vt:i4>68</vt:i4>
      </vt:variant>
      <vt:variant>
        <vt:i4>0</vt:i4>
      </vt:variant>
      <vt:variant>
        <vt:i4>5</vt:i4>
      </vt:variant>
      <vt:variant>
        <vt:lpwstr/>
      </vt:variant>
      <vt:variant>
        <vt:lpwstr>_Toc76456622</vt:lpwstr>
      </vt:variant>
      <vt:variant>
        <vt:i4>1245239</vt:i4>
      </vt:variant>
      <vt:variant>
        <vt:i4>62</vt:i4>
      </vt:variant>
      <vt:variant>
        <vt:i4>0</vt:i4>
      </vt:variant>
      <vt:variant>
        <vt:i4>5</vt:i4>
      </vt:variant>
      <vt:variant>
        <vt:lpwstr/>
      </vt:variant>
      <vt:variant>
        <vt:lpwstr>_Toc76456621</vt:lpwstr>
      </vt:variant>
      <vt:variant>
        <vt:i4>1179703</vt:i4>
      </vt:variant>
      <vt:variant>
        <vt:i4>56</vt:i4>
      </vt:variant>
      <vt:variant>
        <vt:i4>0</vt:i4>
      </vt:variant>
      <vt:variant>
        <vt:i4>5</vt:i4>
      </vt:variant>
      <vt:variant>
        <vt:lpwstr/>
      </vt:variant>
      <vt:variant>
        <vt:lpwstr>_Toc76456620</vt:lpwstr>
      </vt:variant>
      <vt:variant>
        <vt:i4>1703988</vt:i4>
      </vt:variant>
      <vt:variant>
        <vt:i4>50</vt:i4>
      </vt:variant>
      <vt:variant>
        <vt:i4>0</vt:i4>
      </vt:variant>
      <vt:variant>
        <vt:i4>5</vt:i4>
      </vt:variant>
      <vt:variant>
        <vt:lpwstr/>
      </vt:variant>
      <vt:variant>
        <vt:lpwstr>_Toc76456618</vt:lpwstr>
      </vt:variant>
      <vt:variant>
        <vt:i4>1376308</vt:i4>
      </vt:variant>
      <vt:variant>
        <vt:i4>44</vt:i4>
      </vt:variant>
      <vt:variant>
        <vt:i4>0</vt:i4>
      </vt:variant>
      <vt:variant>
        <vt:i4>5</vt:i4>
      </vt:variant>
      <vt:variant>
        <vt:lpwstr/>
      </vt:variant>
      <vt:variant>
        <vt:lpwstr>_Toc76456617</vt:lpwstr>
      </vt:variant>
      <vt:variant>
        <vt:i4>1310772</vt:i4>
      </vt:variant>
      <vt:variant>
        <vt:i4>38</vt:i4>
      </vt:variant>
      <vt:variant>
        <vt:i4>0</vt:i4>
      </vt:variant>
      <vt:variant>
        <vt:i4>5</vt:i4>
      </vt:variant>
      <vt:variant>
        <vt:lpwstr/>
      </vt:variant>
      <vt:variant>
        <vt:lpwstr>_Toc76456616</vt:lpwstr>
      </vt:variant>
      <vt:variant>
        <vt:i4>1507380</vt:i4>
      </vt:variant>
      <vt:variant>
        <vt:i4>32</vt:i4>
      </vt:variant>
      <vt:variant>
        <vt:i4>0</vt:i4>
      </vt:variant>
      <vt:variant>
        <vt:i4>5</vt:i4>
      </vt:variant>
      <vt:variant>
        <vt:lpwstr/>
      </vt:variant>
      <vt:variant>
        <vt:lpwstr>_Toc76456615</vt:lpwstr>
      </vt:variant>
      <vt:variant>
        <vt:i4>1441844</vt:i4>
      </vt:variant>
      <vt:variant>
        <vt:i4>26</vt:i4>
      </vt:variant>
      <vt:variant>
        <vt:i4>0</vt:i4>
      </vt:variant>
      <vt:variant>
        <vt:i4>5</vt:i4>
      </vt:variant>
      <vt:variant>
        <vt:lpwstr/>
      </vt:variant>
      <vt:variant>
        <vt:lpwstr>_Toc76456614</vt:lpwstr>
      </vt:variant>
      <vt:variant>
        <vt:i4>1114164</vt:i4>
      </vt:variant>
      <vt:variant>
        <vt:i4>20</vt:i4>
      </vt:variant>
      <vt:variant>
        <vt:i4>0</vt:i4>
      </vt:variant>
      <vt:variant>
        <vt:i4>5</vt:i4>
      </vt:variant>
      <vt:variant>
        <vt:lpwstr/>
      </vt:variant>
      <vt:variant>
        <vt:lpwstr>_Toc76456613</vt:lpwstr>
      </vt:variant>
      <vt:variant>
        <vt:i4>1048628</vt:i4>
      </vt:variant>
      <vt:variant>
        <vt:i4>14</vt:i4>
      </vt:variant>
      <vt:variant>
        <vt:i4>0</vt:i4>
      </vt:variant>
      <vt:variant>
        <vt:i4>5</vt:i4>
      </vt:variant>
      <vt:variant>
        <vt:lpwstr/>
      </vt:variant>
      <vt:variant>
        <vt:lpwstr>_Toc76456612</vt:lpwstr>
      </vt:variant>
      <vt:variant>
        <vt:i4>1245236</vt:i4>
      </vt:variant>
      <vt:variant>
        <vt:i4>8</vt:i4>
      </vt:variant>
      <vt:variant>
        <vt:i4>0</vt:i4>
      </vt:variant>
      <vt:variant>
        <vt:i4>5</vt:i4>
      </vt:variant>
      <vt:variant>
        <vt:lpwstr/>
      </vt:variant>
      <vt:variant>
        <vt:lpwstr>_Toc76456611</vt:lpwstr>
      </vt:variant>
      <vt:variant>
        <vt:i4>1179700</vt:i4>
      </vt:variant>
      <vt:variant>
        <vt:i4>2</vt:i4>
      </vt:variant>
      <vt:variant>
        <vt:i4>0</vt:i4>
      </vt:variant>
      <vt:variant>
        <vt:i4>5</vt:i4>
      </vt:variant>
      <vt:variant>
        <vt:lpwstr/>
      </vt:variant>
      <vt:variant>
        <vt:lpwstr>_Toc76456610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cp:lastPrinted>2021-07-22T13:57:00Z</cp:lastPrinted>
  <dcterms:created xsi:type="dcterms:W3CDTF">2023-04-22T16:34:00Z</dcterms:created>
  <dcterms:modified xsi:type="dcterms:W3CDTF">2023-04-22T16:34:00Z</dcterms:modified>
</cp:coreProperties>
</file>